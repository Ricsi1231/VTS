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060"/>
        <w:gridCol w:w="1662"/>
        <w:gridCol w:w="3916"/>
      </w:tblGrid>
      <w:tr w:rsidR="00807EC0" w:rsidRPr="00D81F74" w14:paraId="1E657058" w14:textId="77777777" w:rsidTr="002B63E7">
        <w:trPr>
          <w:cantSplit/>
          <w:trHeight w:hRule="exact" w:val="1701"/>
        </w:trPr>
        <w:tc>
          <w:tcPr>
            <w:tcW w:w="9738" w:type="dxa"/>
            <w:gridSpan w:val="3"/>
            <w:vAlign w:val="center"/>
          </w:tcPr>
          <w:p w14:paraId="73585297" w14:textId="77777777" w:rsidR="00807EC0" w:rsidRPr="00D81F74" w:rsidRDefault="00807EC0" w:rsidP="00A248BA">
            <w:pPr>
              <w:spacing w:line="240" w:lineRule="auto"/>
              <w:rPr>
                <w:lang w:val="hu-HU"/>
              </w:rPr>
            </w:pPr>
          </w:p>
        </w:tc>
      </w:tr>
      <w:tr w:rsidR="004C4117" w:rsidRPr="00D81F74" w14:paraId="3D88CDD1" w14:textId="77777777" w:rsidTr="002B63E7">
        <w:trPr>
          <w:cantSplit/>
          <w:trHeight w:hRule="exact" w:val="2160"/>
        </w:trPr>
        <w:tc>
          <w:tcPr>
            <w:tcW w:w="9738" w:type="dxa"/>
            <w:gridSpan w:val="3"/>
            <w:vAlign w:val="center"/>
          </w:tcPr>
          <w:p w14:paraId="4831E772" w14:textId="01B439A2" w:rsidR="004C4117" w:rsidRPr="00D81F74" w:rsidRDefault="005F55BD" w:rsidP="00A248BA">
            <w:pPr>
              <w:pStyle w:val="Cm"/>
              <w:rPr>
                <w:lang w:val="hu-HU"/>
              </w:rPr>
            </w:pPr>
            <w:r>
              <w:rPr>
                <w:lang w:val="hu-HU"/>
              </w:rPr>
              <w:t>Beágyazott rendszerek</w:t>
            </w:r>
          </w:p>
        </w:tc>
      </w:tr>
      <w:tr w:rsidR="00807EC0" w:rsidRPr="00D81F74" w14:paraId="1D1647E1" w14:textId="77777777" w:rsidTr="002B63E7">
        <w:trPr>
          <w:cantSplit/>
          <w:trHeight w:hRule="exact" w:val="2160"/>
        </w:trPr>
        <w:tc>
          <w:tcPr>
            <w:tcW w:w="9738" w:type="dxa"/>
            <w:gridSpan w:val="3"/>
            <w:vAlign w:val="center"/>
          </w:tcPr>
          <w:p w14:paraId="3493970B" w14:textId="3754CADE" w:rsidR="00807EC0" w:rsidRPr="00D81F74" w:rsidRDefault="00A00545" w:rsidP="00A248BA">
            <w:pPr>
              <w:pStyle w:val="Cm"/>
              <w:rPr>
                <w:lang w:val="hu-HU"/>
              </w:rPr>
            </w:pPr>
            <w:r w:rsidRPr="00A00545">
              <w:rPr>
                <w:lang w:val="hu-HU"/>
              </w:rPr>
              <w:t>Ugrađeni sistemi</w:t>
            </w:r>
          </w:p>
        </w:tc>
      </w:tr>
      <w:tr w:rsidR="00807EC0" w:rsidRPr="00D81F74" w14:paraId="25853690" w14:textId="77777777" w:rsidTr="002B63E7">
        <w:trPr>
          <w:cantSplit/>
          <w:trHeight w:hRule="exact" w:val="2160"/>
        </w:trPr>
        <w:tc>
          <w:tcPr>
            <w:tcW w:w="9738" w:type="dxa"/>
            <w:gridSpan w:val="3"/>
            <w:vAlign w:val="center"/>
          </w:tcPr>
          <w:p w14:paraId="7AD05621" w14:textId="67D03645" w:rsidR="00807EC0" w:rsidRPr="00D81F74" w:rsidRDefault="005F55BD" w:rsidP="00A248BA">
            <w:pPr>
              <w:pStyle w:val="Cm"/>
              <w:rPr>
                <w:lang w:val="hu-HU"/>
              </w:rPr>
            </w:pPr>
            <w:r>
              <w:rPr>
                <w:lang w:val="hu-HU"/>
              </w:rPr>
              <w:t>embedded systems</w:t>
            </w:r>
          </w:p>
        </w:tc>
      </w:tr>
      <w:tr w:rsidR="00807EC0" w:rsidRPr="00D81F74" w14:paraId="427BF712" w14:textId="77777777" w:rsidTr="002B63E7">
        <w:trPr>
          <w:cantSplit/>
          <w:trHeight w:hRule="exact" w:val="2833"/>
        </w:trPr>
        <w:tc>
          <w:tcPr>
            <w:tcW w:w="4106" w:type="dxa"/>
            <w:vAlign w:val="center"/>
          </w:tcPr>
          <w:p w14:paraId="028AEE7C" w14:textId="77777777" w:rsidR="00807EC0" w:rsidRPr="00D81F74" w:rsidRDefault="00807EC0" w:rsidP="00A248BA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672" w:type="dxa"/>
            <w:vAlign w:val="center"/>
          </w:tcPr>
          <w:p w14:paraId="26EBB90E" w14:textId="77777777" w:rsidR="00807EC0" w:rsidRPr="00D81F74" w:rsidRDefault="00807EC0" w:rsidP="00A248BA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3963" w:type="dxa"/>
            <w:vAlign w:val="center"/>
          </w:tcPr>
          <w:p w14:paraId="3C2715CC" w14:textId="77777777" w:rsidR="00807EC0" w:rsidRPr="00D81F74" w:rsidRDefault="00807EC0" w:rsidP="00A248BA">
            <w:pPr>
              <w:spacing w:line="240" w:lineRule="auto"/>
              <w:jc w:val="center"/>
              <w:rPr>
                <w:lang w:val="hu-HU"/>
              </w:rPr>
            </w:pPr>
          </w:p>
        </w:tc>
      </w:tr>
      <w:tr w:rsidR="00807EC0" w:rsidRPr="00D81F74" w14:paraId="213AFE57" w14:textId="77777777" w:rsidTr="002B63E7">
        <w:trPr>
          <w:cantSplit/>
          <w:trHeight w:hRule="exact" w:val="567"/>
        </w:trPr>
        <w:tc>
          <w:tcPr>
            <w:tcW w:w="4106" w:type="dxa"/>
            <w:vAlign w:val="center"/>
          </w:tcPr>
          <w:p w14:paraId="28C23DB7" w14:textId="25D2A907" w:rsidR="00807EC0" w:rsidRPr="00D81F74" w:rsidRDefault="004C4117" w:rsidP="00A248BA">
            <w:pPr>
              <w:spacing w:line="240" w:lineRule="auto"/>
              <w:jc w:val="center"/>
              <w:rPr>
                <w:lang w:val="hu-HU"/>
              </w:rPr>
            </w:pPr>
            <w:r w:rsidRPr="00316957">
              <w:rPr>
                <w:lang w:val="sr-Latn-RS"/>
              </w:rPr>
              <w:t>Hallgató</w:t>
            </w:r>
          </w:p>
        </w:tc>
        <w:tc>
          <w:tcPr>
            <w:tcW w:w="1672" w:type="dxa"/>
            <w:vAlign w:val="center"/>
          </w:tcPr>
          <w:p w14:paraId="3EC65698" w14:textId="77777777" w:rsidR="00807EC0" w:rsidRPr="00D81F74" w:rsidRDefault="00807EC0" w:rsidP="00A248BA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3963" w:type="dxa"/>
            <w:vAlign w:val="center"/>
          </w:tcPr>
          <w:p w14:paraId="59F4D923" w14:textId="77777777" w:rsidR="00807EC0" w:rsidRPr="00D81F74" w:rsidRDefault="00807EC0" w:rsidP="00A248BA">
            <w:pPr>
              <w:spacing w:line="240" w:lineRule="auto"/>
              <w:jc w:val="center"/>
              <w:rPr>
                <w:lang w:val="hu-HU"/>
              </w:rPr>
            </w:pPr>
            <w:r w:rsidRPr="00D81F74">
              <w:rPr>
                <w:lang w:val="hu-HU"/>
              </w:rPr>
              <w:t>Mentor</w:t>
            </w:r>
          </w:p>
        </w:tc>
      </w:tr>
      <w:tr w:rsidR="00807EC0" w:rsidRPr="00D81F74" w14:paraId="0C83B43B" w14:textId="77777777" w:rsidTr="002B63E7">
        <w:trPr>
          <w:cantSplit/>
          <w:trHeight w:hRule="exact" w:val="702"/>
        </w:trPr>
        <w:tc>
          <w:tcPr>
            <w:tcW w:w="4106" w:type="dxa"/>
            <w:vAlign w:val="bottom"/>
          </w:tcPr>
          <w:p w14:paraId="6F3C1549" w14:textId="104E780C" w:rsidR="00807EC0" w:rsidRPr="00D81F74" w:rsidRDefault="005F55BD" w:rsidP="002B63E7">
            <w:pPr>
              <w:pStyle w:val="NormalImeiPrezime"/>
              <w:rPr>
                <w:szCs w:val="28"/>
                <w:lang w:val="hu-HU"/>
              </w:rPr>
            </w:pPr>
            <w:r>
              <w:rPr>
                <w:lang w:val="sr-Latn-RS"/>
              </w:rPr>
              <w:t>Nagy richárd</w:t>
            </w:r>
          </w:p>
        </w:tc>
        <w:tc>
          <w:tcPr>
            <w:tcW w:w="1672" w:type="dxa"/>
            <w:vAlign w:val="bottom"/>
          </w:tcPr>
          <w:p w14:paraId="6F098EDF" w14:textId="77777777" w:rsidR="00807EC0" w:rsidRPr="00D81F74" w:rsidRDefault="00807EC0" w:rsidP="002B63E7">
            <w:pPr>
              <w:pStyle w:val="NormalImeiPrezime"/>
              <w:rPr>
                <w:lang w:val="hu-HU"/>
              </w:rPr>
            </w:pPr>
          </w:p>
        </w:tc>
        <w:tc>
          <w:tcPr>
            <w:tcW w:w="3963" w:type="dxa"/>
            <w:vAlign w:val="bottom"/>
          </w:tcPr>
          <w:p w14:paraId="5CBAFCDE" w14:textId="5D5C6D6F" w:rsidR="00807EC0" w:rsidRPr="00D81F74" w:rsidRDefault="005F55BD" w:rsidP="002B63E7">
            <w:pPr>
              <w:pStyle w:val="NormalImeiPrezime"/>
              <w:rPr>
                <w:szCs w:val="28"/>
                <w:lang w:val="hu-HU"/>
              </w:rPr>
            </w:pPr>
            <w:r>
              <w:rPr>
                <w:lang w:val="hu-HU"/>
              </w:rPr>
              <w:t xml:space="preserve">DR. Piroska </w:t>
            </w:r>
            <w:r w:rsidR="00300C90" w:rsidRPr="00300C90">
              <w:rPr>
                <w:lang w:val="hu-HU"/>
              </w:rPr>
              <w:t>Stanić</w:t>
            </w:r>
            <w:r w:rsidR="00300C90">
              <w:rPr>
                <w:lang w:val="hu-HU"/>
              </w:rPr>
              <w:t xml:space="preserve"> </w:t>
            </w:r>
            <w:r>
              <w:rPr>
                <w:lang w:val="hu-HU"/>
              </w:rPr>
              <w:t>molcer</w:t>
            </w:r>
          </w:p>
        </w:tc>
      </w:tr>
      <w:tr w:rsidR="00FD55D0" w:rsidRPr="00D81F74" w14:paraId="2C736A3B" w14:textId="77777777" w:rsidTr="002B63E7">
        <w:trPr>
          <w:cantSplit/>
          <w:trHeight w:hRule="exact" w:val="427"/>
        </w:trPr>
        <w:tc>
          <w:tcPr>
            <w:tcW w:w="4106" w:type="dxa"/>
          </w:tcPr>
          <w:p w14:paraId="58A83B29" w14:textId="4A3FDC72" w:rsidR="00FD55D0" w:rsidRPr="00D81F74" w:rsidRDefault="005F55BD" w:rsidP="002B63E7">
            <w:pPr>
              <w:pStyle w:val="NormalImeiPrezime"/>
              <w:spacing w:before="0"/>
              <w:rPr>
                <w:lang w:val="hu-HU"/>
              </w:rPr>
            </w:pPr>
            <w:r>
              <w:rPr>
                <w:lang w:val="sr-Latn-RS"/>
              </w:rPr>
              <w:t>25223020</w:t>
            </w:r>
          </w:p>
        </w:tc>
        <w:tc>
          <w:tcPr>
            <w:tcW w:w="1672" w:type="dxa"/>
          </w:tcPr>
          <w:p w14:paraId="48F267BD" w14:textId="77777777" w:rsidR="00FD55D0" w:rsidRPr="00D81F74" w:rsidRDefault="00FD55D0" w:rsidP="002B63E7">
            <w:pPr>
              <w:pStyle w:val="NormalImeiPrezime"/>
              <w:rPr>
                <w:lang w:val="hu-HU"/>
              </w:rPr>
            </w:pPr>
          </w:p>
        </w:tc>
        <w:tc>
          <w:tcPr>
            <w:tcW w:w="3963" w:type="dxa"/>
          </w:tcPr>
          <w:p w14:paraId="1682A151" w14:textId="77777777" w:rsidR="00FD55D0" w:rsidRPr="00D81F74" w:rsidRDefault="00FD55D0" w:rsidP="002B63E7">
            <w:pPr>
              <w:pStyle w:val="NormalImeiPrezime"/>
              <w:rPr>
                <w:lang w:val="hu-HU"/>
              </w:rPr>
            </w:pPr>
          </w:p>
        </w:tc>
      </w:tr>
      <w:tr w:rsidR="00807EC0" w:rsidRPr="00D81F74" w14:paraId="753827B8" w14:textId="77777777" w:rsidTr="002B63E7">
        <w:trPr>
          <w:cantSplit/>
          <w:trHeight w:hRule="exact" w:val="573"/>
        </w:trPr>
        <w:tc>
          <w:tcPr>
            <w:tcW w:w="4106" w:type="dxa"/>
            <w:vAlign w:val="center"/>
          </w:tcPr>
          <w:p w14:paraId="33A5FE45" w14:textId="77777777" w:rsidR="00807EC0" w:rsidRPr="00D81F74" w:rsidRDefault="00807EC0" w:rsidP="00A248BA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672" w:type="dxa"/>
            <w:vAlign w:val="center"/>
          </w:tcPr>
          <w:p w14:paraId="021877CF" w14:textId="5E775936" w:rsidR="00807EC0" w:rsidRPr="00D81F74" w:rsidRDefault="00807EC0" w:rsidP="00A248BA">
            <w:pPr>
              <w:spacing w:line="240" w:lineRule="auto"/>
              <w:jc w:val="center"/>
              <w:rPr>
                <w:lang w:val="hu-HU"/>
              </w:rPr>
            </w:pPr>
            <w:r w:rsidRPr="00D81F74">
              <w:rPr>
                <w:lang w:val="hu-HU"/>
              </w:rPr>
              <w:t>S</w:t>
            </w:r>
            <w:r w:rsidR="004C1E76">
              <w:rPr>
                <w:lang w:val="hu-HU"/>
              </w:rPr>
              <w:t>zabadka</w:t>
            </w:r>
            <w:r w:rsidRPr="00D81F74">
              <w:rPr>
                <w:lang w:val="hu-HU"/>
              </w:rPr>
              <w:t>,</w:t>
            </w:r>
            <w:r w:rsidR="004C1E76">
              <w:rPr>
                <w:lang w:val="hu-HU"/>
              </w:rPr>
              <w:t xml:space="preserve"> </w:t>
            </w:r>
            <w:r w:rsidR="003D41CF">
              <w:rPr>
                <w:lang w:val="hu-HU"/>
              </w:rPr>
              <w:t>2023</w:t>
            </w:r>
          </w:p>
        </w:tc>
        <w:tc>
          <w:tcPr>
            <w:tcW w:w="3963" w:type="dxa"/>
            <w:vAlign w:val="center"/>
          </w:tcPr>
          <w:p w14:paraId="7FB8F266" w14:textId="77777777" w:rsidR="00807EC0" w:rsidRPr="00D81F74" w:rsidRDefault="00807EC0" w:rsidP="00A248BA">
            <w:pPr>
              <w:spacing w:line="240" w:lineRule="auto"/>
              <w:jc w:val="center"/>
              <w:rPr>
                <w:lang w:val="hu-HU"/>
              </w:rPr>
            </w:pPr>
          </w:p>
        </w:tc>
      </w:tr>
    </w:tbl>
    <w:p w14:paraId="65365AC3" w14:textId="77777777" w:rsidR="00B4474D" w:rsidRPr="00D81F74" w:rsidRDefault="00B4474D">
      <w:pPr>
        <w:spacing w:before="0" w:line="240" w:lineRule="auto"/>
        <w:jc w:val="left"/>
        <w:rPr>
          <w:rFonts w:ascii="Cambria" w:hAnsi="Cambria"/>
          <w:b/>
          <w:bCs/>
          <w:sz w:val="28"/>
          <w:szCs w:val="28"/>
          <w:lang w:val="hu-HU"/>
        </w:rPr>
      </w:pPr>
      <w:r w:rsidRPr="00D81F74">
        <w:rPr>
          <w:lang w:val="hu-HU"/>
        </w:rPr>
        <w:br w:type="page"/>
      </w:r>
    </w:p>
    <w:p w14:paraId="5669008F" w14:textId="29713914" w:rsidR="005815DA" w:rsidRPr="00D81F74" w:rsidRDefault="00D81F74" w:rsidP="0098767A">
      <w:pPr>
        <w:pStyle w:val="Heading1nonumbering"/>
        <w:rPr>
          <w:lang w:val="hu-HU"/>
        </w:rPr>
      </w:pPr>
      <w:bookmarkStart w:id="0" w:name="_Toc738811267"/>
      <w:bookmarkStart w:id="1" w:name="_Toc128138384"/>
      <w:r w:rsidRPr="00072298">
        <w:rPr>
          <w:lang w:val="sr-Latn-RS"/>
        </w:rPr>
        <w:lastRenderedPageBreak/>
        <w:t>Tartalom</w:t>
      </w:r>
      <w:bookmarkEnd w:id="0"/>
      <w:bookmarkEnd w:id="1"/>
    </w:p>
    <w:p w14:paraId="10CF726B" w14:textId="57088ABC" w:rsidR="00D425A4" w:rsidRDefault="00A44768">
      <w:pPr>
        <w:pStyle w:val="TJ1"/>
        <w:rPr>
          <w:rFonts w:asciiTheme="minorHAnsi" w:eastAsiaTheme="minorEastAsia" w:hAnsiTheme="minorHAnsi" w:cstheme="minorBidi"/>
          <w:noProof/>
          <w:lang w:val="en-US" w:bidi="ar-SA"/>
        </w:rPr>
      </w:pPr>
      <w:r w:rsidRPr="00D81F74">
        <w:rPr>
          <w:lang w:val="hu-HU"/>
        </w:rPr>
        <w:fldChar w:fldCharType="begin"/>
      </w:r>
      <w:r w:rsidR="00D20442" w:rsidRPr="00D81F74">
        <w:rPr>
          <w:lang w:val="hu-HU"/>
        </w:rPr>
        <w:instrText xml:space="preserve"> TOC \o "1-3" \h \z \u </w:instrText>
      </w:r>
      <w:r w:rsidRPr="00D81F74">
        <w:rPr>
          <w:lang w:val="hu-HU"/>
        </w:rPr>
        <w:fldChar w:fldCharType="separate"/>
      </w:r>
      <w:hyperlink w:anchor="_Toc128138384" w:history="1">
        <w:r w:rsidR="00D425A4" w:rsidRPr="004408CC">
          <w:rPr>
            <w:rStyle w:val="Hiperhivatkozs"/>
            <w:noProof/>
            <w:lang w:val="sr-Latn-RS"/>
          </w:rPr>
          <w:t>Tartalom</w:t>
        </w:r>
        <w:r w:rsidR="00D425A4">
          <w:rPr>
            <w:noProof/>
            <w:webHidden/>
          </w:rPr>
          <w:tab/>
        </w:r>
        <w:r w:rsidR="00F87F82">
          <w:rPr>
            <w:noProof/>
            <w:webHidden/>
          </w:rPr>
          <w:t>2</w:t>
        </w:r>
      </w:hyperlink>
    </w:p>
    <w:p w14:paraId="188E555A" w14:textId="293CFAD8" w:rsidR="00D425A4" w:rsidRDefault="00000000">
      <w:pPr>
        <w:pStyle w:val="TJ1"/>
        <w:tabs>
          <w:tab w:val="left" w:pos="440"/>
        </w:tabs>
        <w:rPr>
          <w:rFonts w:asciiTheme="minorHAnsi" w:eastAsiaTheme="minorEastAsia" w:hAnsiTheme="minorHAnsi" w:cstheme="minorBidi"/>
          <w:noProof/>
          <w:lang w:val="en-US" w:bidi="ar-SA"/>
        </w:rPr>
      </w:pPr>
      <w:hyperlink w:anchor="_Toc128138388" w:history="1">
        <w:r w:rsidR="00D425A4" w:rsidRPr="004408CC">
          <w:rPr>
            <w:rStyle w:val="Hiperhivatkozs"/>
            <w:noProof/>
            <w:lang w:val="hu-HU"/>
          </w:rPr>
          <w:t>1.</w:t>
        </w:r>
        <w:r w:rsidR="00D425A4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D425A4" w:rsidRPr="004408CC">
          <w:rPr>
            <w:rStyle w:val="Hiperhivatkozs"/>
            <w:noProof/>
            <w:lang w:val="hu-HU"/>
          </w:rPr>
          <w:t>Bevezető</w:t>
        </w:r>
        <w:r w:rsidR="00D425A4">
          <w:rPr>
            <w:noProof/>
            <w:webHidden/>
          </w:rPr>
          <w:tab/>
        </w:r>
        <w:r w:rsidR="00F87F82">
          <w:rPr>
            <w:noProof/>
            <w:webHidden/>
          </w:rPr>
          <w:t>3</w:t>
        </w:r>
      </w:hyperlink>
    </w:p>
    <w:p w14:paraId="3FDD27C8" w14:textId="1C76484E" w:rsidR="00D425A4" w:rsidRDefault="00000000">
      <w:pPr>
        <w:pStyle w:val="TJ1"/>
        <w:tabs>
          <w:tab w:val="left" w:pos="440"/>
        </w:tabs>
        <w:rPr>
          <w:rFonts w:asciiTheme="minorHAnsi" w:eastAsiaTheme="minorEastAsia" w:hAnsiTheme="minorHAnsi" w:cstheme="minorBidi"/>
          <w:noProof/>
          <w:lang w:val="en-US" w:bidi="ar-SA"/>
        </w:rPr>
      </w:pPr>
      <w:hyperlink w:anchor="_Toc128138393" w:history="1">
        <w:r w:rsidR="00A75E0A">
          <w:rPr>
            <w:rStyle w:val="Hiperhivatkozs"/>
            <w:noProof/>
            <w:lang w:val="hu-HU"/>
          </w:rPr>
          <w:t>2</w:t>
        </w:r>
        <w:r w:rsidR="00D425A4" w:rsidRPr="004408CC">
          <w:rPr>
            <w:rStyle w:val="Hiperhivatkozs"/>
            <w:noProof/>
            <w:lang w:val="hu-HU"/>
          </w:rPr>
          <w:t>.</w:t>
        </w:r>
        <w:r w:rsidR="00D425A4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Beágyazott rendszerek felépítése</w:t>
        </w:r>
        <w:r w:rsidR="00D425A4">
          <w:rPr>
            <w:noProof/>
            <w:webHidden/>
          </w:rPr>
          <w:tab/>
        </w:r>
        <w:r w:rsidR="00F87F82">
          <w:rPr>
            <w:noProof/>
            <w:webHidden/>
          </w:rPr>
          <w:t>4</w:t>
        </w:r>
      </w:hyperlink>
    </w:p>
    <w:p w14:paraId="1CB59604" w14:textId="774D2A62" w:rsidR="00467C0C" w:rsidRPr="00467C0C" w:rsidRDefault="00000000" w:rsidP="00467C0C">
      <w:pPr>
        <w:pStyle w:val="TJ2"/>
        <w:tabs>
          <w:tab w:val="left" w:pos="880"/>
          <w:tab w:val="right" w:leader="dot" w:pos="9628"/>
        </w:tabs>
        <w:rPr>
          <w:noProof/>
        </w:rPr>
      </w:pPr>
      <w:hyperlink w:anchor="_Toc128138394" w:history="1">
        <w:r w:rsidR="00467C0C">
          <w:rPr>
            <w:rStyle w:val="Hiperhivatkozs"/>
            <w:noProof/>
            <w:lang w:val="hu-HU"/>
          </w:rPr>
          <w:t>2</w:t>
        </w:r>
        <w:r w:rsidR="00D425A4" w:rsidRPr="004408CC">
          <w:rPr>
            <w:rStyle w:val="Hiperhivatkozs"/>
            <w:noProof/>
            <w:lang w:val="hu-HU"/>
          </w:rPr>
          <w:t>.1.</w:t>
        </w:r>
        <w:r w:rsidR="00D425A4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Hardver</w:t>
        </w:r>
        <w:r w:rsidR="00D425A4">
          <w:rPr>
            <w:noProof/>
            <w:webHidden/>
          </w:rPr>
          <w:tab/>
        </w:r>
        <w:r w:rsidR="00F87F82">
          <w:rPr>
            <w:noProof/>
            <w:webHidden/>
          </w:rPr>
          <w:t>4</w:t>
        </w:r>
      </w:hyperlink>
    </w:p>
    <w:p w14:paraId="27C71D23" w14:textId="0ABDBE43" w:rsidR="00467C0C" w:rsidRPr="00467C0C" w:rsidRDefault="00000000" w:rsidP="00467C0C">
      <w:pPr>
        <w:pStyle w:val="TJ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val="en-US" w:bidi="ar-SA"/>
        </w:rPr>
      </w:pPr>
      <w:hyperlink w:anchor="_Toc128138394" w:history="1">
        <w:r w:rsidR="00467C0C">
          <w:rPr>
            <w:rStyle w:val="Hiperhivatkozs"/>
            <w:noProof/>
            <w:lang w:val="hu-HU"/>
          </w:rPr>
          <w:t>2</w:t>
        </w:r>
        <w:r w:rsidR="00467C0C" w:rsidRPr="004408CC">
          <w:rPr>
            <w:rStyle w:val="Hiperhivatkozs"/>
            <w:noProof/>
            <w:lang w:val="hu-HU"/>
          </w:rPr>
          <w:t>.1.</w:t>
        </w:r>
        <w:r w:rsidR="00467C0C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Szoftver</w:t>
        </w:r>
        <w:r w:rsidR="00467C0C">
          <w:rPr>
            <w:noProof/>
            <w:webHidden/>
          </w:rPr>
          <w:tab/>
        </w:r>
        <w:r w:rsidR="00F87F82">
          <w:rPr>
            <w:noProof/>
            <w:webHidden/>
          </w:rPr>
          <w:t>4</w:t>
        </w:r>
      </w:hyperlink>
    </w:p>
    <w:p w14:paraId="5862F9D1" w14:textId="196C52B6" w:rsidR="00D425A4" w:rsidRDefault="00000000">
      <w:pPr>
        <w:pStyle w:val="TJ1"/>
        <w:tabs>
          <w:tab w:val="left" w:pos="440"/>
        </w:tabs>
        <w:rPr>
          <w:noProof/>
        </w:rPr>
      </w:pPr>
      <w:hyperlink w:anchor="_Toc128138401" w:history="1">
        <w:r w:rsidR="00467C0C">
          <w:rPr>
            <w:rStyle w:val="Hiperhivatkozs"/>
            <w:noProof/>
            <w:lang w:val="hu-HU"/>
          </w:rPr>
          <w:t>3</w:t>
        </w:r>
        <w:r w:rsidR="00D425A4" w:rsidRPr="004408CC">
          <w:rPr>
            <w:rStyle w:val="Hiperhivatkozs"/>
            <w:noProof/>
            <w:lang w:val="hu-HU"/>
          </w:rPr>
          <w:t>.</w:t>
        </w:r>
        <w:r w:rsidR="00D425A4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Beágyazott rendszerek tervezése</w:t>
        </w:r>
        <w:r w:rsidR="00D425A4">
          <w:rPr>
            <w:noProof/>
            <w:webHidden/>
          </w:rPr>
          <w:tab/>
        </w:r>
        <w:r w:rsidR="00F87F82">
          <w:rPr>
            <w:noProof/>
            <w:webHidden/>
          </w:rPr>
          <w:t>5</w:t>
        </w:r>
      </w:hyperlink>
    </w:p>
    <w:p w14:paraId="2098B7BF" w14:textId="06B6730E" w:rsidR="00467C0C" w:rsidRDefault="00000000" w:rsidP="00467C0C">
      <w:pPr>
        <w:pStyle w:val="TJ2"/>
        <w:tabs>
          <w:tab w:val="left" w:pos="880"/>
          <w:tab w:val="right" w:leader="dot" w:pos="9628"/>
        </w:tabs>
        <w:rPr>
          <w:noProof/>
        </w:rPr>
      </w:pPr>
      <w:hyperlink w:anchor="_Toc128138394" w:history="1">
        <w:r w:rsidR="00467C0C">
          <w:rPr>
            <w:rStyle w:val="Hiperhivatkozs"/>
            <w:noProof/>
            <w:lang w:val="hu-HU"/>
          </w:rPr>
          <w:t>3</w:t>
        </w:r>
        <w:r w:rsidR="00467C0C" w:rsidRPr="004408CC">
          <w:rPr>
            <w:rStyle w:val="Hiperhivatkozs"/>
            <w:noProof/>
            <w:lang w:val="hu-HU"/>
          </w:rPr>
          <w:t>.1.</w:t>
        </w:r>
        <w:r w:rsidR="00467C0C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Specifikáció</w:t>
        </w:r>
        <w:r w:rsidR="00467C0C">
          <w:rPr>
            <w:noProof/>
            <w:webHidden/>
          </w:rPr>
          <w:tab/>
        </w:r>
        <w:r w:rsidR="00F87F82">
          <w:rPr>
            <w:noProof/>
            <w:webHidden/>
          </w:rPr>
          <w:t>5</w:t>
        </w:r>
      </w:hyperlink>
    </w:p>
    <w:p w14:paraId="0DAFF535" w14:textId="67258AA8" w:rsidR="00467C0C" w:rsidRDefault="00000000" w:rsidP="00467C0C">
      <w:pPr>
        <w:pStyle w:val="TJ2"/>
        <w:tabs>
          <w:tab w:val="left" w:pos="880"/>
          <w:tab w:val="right" w:leader="dot" w:pos="9628"/>
        </w:tabs>
        <w:rPr>
          <w:noProof/>
        </w:rPr>
      </w:pPr>
      <w:hyperlink w:anchor="_Toc128138394" w:history="1">
        <w:r w:rsidR="00467C0C">
          <w:rPr>
            <w:rStyle w:val="Hiperhivatkozs"/>
            <w:noProof/>
            <w:lang w:val="hu-HU"/>
          </w:rPr>
          <w:t>3</w:t>
        </w:r>
        <w:r w:rsidR="00467C0C" w:rsidRPr="004408CC">
          <w:rPr>
            <w:rStyle w:val="Hiperhivatkozs"/>
            <w:noProof/>
            <w:lang w:val="hu-HU"/>
          </w:rPr>
          <w:t>.</w:t>
        </w:r>
        <w:r w:rsidR="00467C0C">
          <w:rPr>
            <w:rStyle w:val="Hiperhivatkozs"/>
            <w:noProof/>
            <w:lang w:val="hu-HU"/>
          </w:rPr>
          <w:t>2</w:t>
        </w:r>
        <w:r w:rsidR="00467C0C" w:rsidRPr="004408CC">
          <w:rPr>
            <w:rStyle w:val="Hiperhivatkozs"/>
            <w:noProof/>
            <w:lang w:val="hu-HU"/>
          </w:rPr>
          <w:t>.</w:t>
        </w:r>
        <w:r w:rsidR="00467C0C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Hardver tervezés</w:t>
        </w:r>
        <w:r w:rsidR="00467C0C">
          <w:rPr>
            <w:noProof/>
            <w:webHidden/>
          </w:rPr>
          <w:tab/>
        </w:r>
        <w:r w:rsidR="00F87F82">
          <w:rPr>
            <w:noProof/>
            <w:webHidden/>
          </w:rPr>
          <w:t>5</w:t>
        </w:r>
      </w:hyperlink>
    </w:p>
    <w:p w14:paraId="78C96555" w14:textId="468E4110" w:rsidR="00467C0C" w:rsidRPr="00467C0C" w:rsidRDefault="00000000" w:rsidP="00467C0C">
      <w:pPr>
        <w:pStyle w:val="TJ2"/>
        <w:tabs>
          <w:tab w:val="left" w:pos="880"/>
          <w:tab w:val="right" w:leader="dot" w:pos="9628"/>
        </w:tabs>
        <w:rPr>
          <w:noProof/>
        </w:rPr>
      </w:pPr>
      <w:hyperlink w:anchor="_Toc128138394" w:history="1">
        <w:r w:rsidR="00467C0C">
          <w:rPr>
            <w:rStyle w:val="Hiperhivatkozs"/>
            <w:noProof/>
            <w:lang w:val="hu-HU"/>
          </w:rPr>
          <w:t>3</w:t>
        </w:r>
        <w:r w:rsidR="00467C0C" w:rsidRPr="004408CC">
          <w:rPr>
            <w:rStyle w:val="Hiperhivatkozs"/>
            <w:noProof/>
            <w:lang w:val="hu-HU"/>
          </w:rPr>
          <w:t>.</w:t>
        </w:r>
        <w:r w:rsidR="00467C0C">
          <w:rPr>
            <w:rStyle w:val="Hiperhivatkozs"/>
            <w:noProof/>
            <w:lang w:val="hu-HU"/>
          </w:rPr>
          <w:t>3</w:t>
        </w:r>
        <w:r w:rsidR="00467C0C" w:rsidRPr="004408CC">
          <w:rPr>
            <w:rStyle w:val="Hiperhivatkozs"/>
            <w:noProof/>
            <w:lang w:val="hu-HU"/>
          </w:rPr>
          <w:t>.</w:t>
        </w:r>
        <w:r w:rsidR="00467C0C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Szoftver tervezés</w:t>
        </w:r>
        <w:r w:rsidR="00467C0C">
          <w:rPr>
            <w:noProof/>
            <w:webHidden/>
          </w:rPr>
          <w:tab/>
        </w:r>
        <w:r w:rsidR="00F87F82">
          <w:rPr>
            <w:noProof/>
            <w:webHidden/>
          </w:rPr>
          <w:t>5</w:t>
        </w:r>
      </w:hyperlink>
    </w:p>
    <w:p w14:paraId="46E313B8" w14:textId="1D9B05A3" w:rsidR="00D425A4" w:rsidRDefault="00000000">
      <w:pPr>
        <w:pStyle w:val="TJ1"/>
        <w:tabs>
          <w:tab w:val="left" w:pos="440"/>
        </w:tabs>
        <w:rPr>
          <w:noProof/>
        </w:rPr>
      </w:pPr>
      <w:hyperlink w:anchor="_Toc128138403" w:history="1">
        <w:r w:rsidR="00D425A4" w:rsidRPr="004408CC">
          <w:rPr>
            <w:rStyle w:val="Hiperhivatkozs"/>
            <w:noProof/>
            <w:lang w:val="hu-HU"/>
          </w:rPr>
          <w:t>5.</w:t>
        </w:r>
        <w:r w:rsidR="00D425A4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Beágyazott rendszerek alkalmazása</w:t>
        </w:r>
        <w:r w:rsidR="00D425A4">
          <w:rPr>
            <w:noProof/>
            <w:webHidden/>
          </w:rPr>
          <w:tab/>
        </w:r>
        <w:r w:rsidR="00F87F82">
          <w:rPr>
            <w:noProof/>
            <w:webHidden/>
          </w:rPr>
          <w:t>6</w:t>
        </w:r>
      </w:hyperlink>
    </w:p>
    <w:p w14:paraId="3AD53371" w14:textId="6727E0D5" w:rsidR="00467C0C" w:rsidRDefault="00000000" w:rsidP="00467C0C">
      <w:pPr>
        <w:pStyle w:val="TJ1"/>
        <w:tabs>
          <w:tab w:val="left" w:pos="440"/>
        </w:tabs>
        <w:rPr>
          <w:noProof/>
        </w:rPr>
      </w:pPr>
      <w:hyperlink w:anchor="_Toc128138388" w:history="1">
        <w:r w:rsidR="00467C0C">
          <w:rPr>
            <w:rStyle w:val="Hiperhivatkozs"/>
            <w:noProof/>
            <w:lang w:val="hu-HU"/>
          </w:rPr>
          <w:t>6</w:t>
        </w:r>
        <w:r w:rsidR="00467C0C" w:rsidRPr="004408CC">
          <w:rPr>
            <w:rStyle w:val="Hiperhivatkozs"/>
            <w:noProof/>
            <w:lang w:val="hu-HU"/>
          </w:rPr>
          <w:t>.</w:t>
        </w:r>
        <w:r w:rsidR="00467C0C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Automata robot platform</w:t>
        </w:r>
        <w:r w:rsidR="00467C0C">
          <w:rPr>
            <w:noProof/>
            <w:webHidden/>
          </w:rPr>
          <w:tab/>
        </w:r>
        <w:r w:rsidR="00F87F82">
          <w:rPr>
            <w:noProof/>
            <w:webHidden/>
          </w:rPr>
          <w:t>7</w:t>
        </w:r>
      </w:hyperlink>
    </w:p>
    <w:p w14:paraId="736CCA87" w14:textId="6E792F7B" w:rsidR="00467C0C" w:rsidRPr="00587215" w:rsidRDefault="00000000" w:rsidP="00587215">
      <w:pPr>
        <w:pStyle w:val="TJ1"/>
        <w:tabs>
          <w:tab w:val="left" w:pos="440"/>
        </w:tabs>
        <w:rPr>
          <w:noProof/>
        </w:rPr>
      </w:pPr>
      <w:hyperlink w:anchor="_Toc128138388" w:history="1">
        <w:r w:rsidR="00467C0C">
          <w:rPr>
            <w:rStyle w:val="Hiperhivatkozs"/>
            <w:noProof/>
            <w:lang w:val="hu-HU"/>
          </w:rPr>
          <w:t>7</w:t>
        </w:r>
        <w:r w:rsidR="00467C0C" w:rsidRPr="004408CC">
          <w:rPr>
            <w:rStyle w:val="Hiperhivatkozs"/>
            <w:noProof/>
            <w:lang w:val="hu-HU"/>
          </w:rPr>
          <w:t>.</w:t>
        </w:r>
        <w:r w:rsidR="00467C0C">
          <w:rPr>
            <w:rFonts w:asciiTheme="minorHAnsi" w:eastAsiaTheme="minorEastAsia" w:hAnsiTheme="minorHAnsi" w:cstheme="minorBidi"/>
            <w:noProof/>
            <w:lang w:val="en-US" w:bidi="ar-SA"/>
          </w:rPr>
          <w:tab/>
        </w:r>
        <w:r w:rsidR="00467C0C">
          <w:rPr>
            <w:rStyle w:val="Hiperhivatkozs"/>
            <w:noProof/>
            <w:lang w:val="hu-HU"/>
          </w:rPr>
          <w:t>Arduino platform</w:t>
        </w:r>
        <w:r w:rsidR="00467C0C">
          <w:rPr>
            <w:noProof/>
            <w:webHidden/>
          </w:rPr>
          <w:tab/>
        </w:r>
        <w:r w:rsidR="00F87F82">
          <w:rPr>
            <w:noProof/>
            <w:webHidden/>
          </w:rPr>
          <w:t>8</w:t>
        </w:r>
      </w:hyperlink>
    </w:p>
    <w:p w14:paraId="247110A2" w14:textId="77777777" w:rsidR="00467C0C" w:rsidRPr="00467C0C" w:rsidRDefault="00467C0C" w:rsidP="00467C0C">
      <w:pPr>
        <w:rPr>
          <w:rFonts w:eastAsiaTheme="minorEastAsia"/>
        </w:rPr>
      </w:pPr>
    </w:p>
    <w:p w14:paraId="1538B06E" w14:textId="77777777" w:rsidR="00467C0C" w:rsidRPr="00467C0C" w:rsidRDefault="00467C0C" w:rsidP="00467C0C">
      <w:pPr>
        <w:rPr>
          <w:rFonts w:eastAsiaTheme="minorEastAsia"/>
        </w:rPr>
      </w:pPr>
    </w:p>
    <w:p w14:paraId="142C04D1" w14:textId="116D8B5C" w:rsidR="00467C0C" w:rsidRDefault="00A44768" w:rsidP="00467C0C">
      <w:pPr>
        <w:pStyle w:val="TJ1"/>
        <w:tabs>
          <w:tab w:val="left" w:pos="440"/>
        </w:tabs>
        <w:rPr>
          <w:rFonts w:asciiTheme="minorHAnsi" w:eastAsiaTheme="minorEastAsia" w:hAnsiTheme="minorHAnsi" w:cstheme="minorBidi"/>
          <w:noProof/>
          <w:lang w:val="en-US" w:bidi="ar-SA"/>
        </w:rPr>
      </w:pPr>
      <w:r w:rsidRPr="00D81F74">
        <w:rPr>
          <w:lang w:val="hu-HU"/>
        </w:rPr>
        <w:fldChar w:fldCharType="end"/>
      </w:r>
    </w:p>
    <w:p w14:paraId="3E61E875" w14:textId="77C18430" w:rsidR="00D20442" w:rsidRPr="00D81F74" w:rsidRDefault="00D20442" w:rsidP="009D38E6">
      <w:pPr>
        <w:pStyle w:val="TJ1"/>
        <w:rPr>
          <w:lang w:val="hu-HU"/>
        </w:rPr>
      </w:pPr>
    </w:p>
    <w:p w14:paraId="2AF62BF4" w14:textId="77777777" w:rsidR="006B540A" w:rsidRPr="00D81F74" w:rsidRDefault="006B540A" w:rsidP="007C7B9B">
      <w:pPr>
        <w:tabs>
          <w:tab w:val="left" w:pos="1073"/>
        </w:tabs>
        <w:rPr>
          <w:lang w:val="hu-HU"/>
        </w:rPr>
      </w:pPr>
    </w:p>
    <w:p w14:paraId="14ADCFDB" w14:textId="35410AB6" w:rsidR="005815DA" w:rsidRPr="003047B8" w:rsidRDefault="002F6401" w:rsidP="00FB07CA">
      <w:pPr>
        <w:pStyle w:val="Cmsor1"/>
        <w:rPr>
          <w:sz w:val="32"/>
          <w:szCs w:val="32"/>
          <w:lang w:val="hu-HU"/>
        </w:rPr>
      </w:pPr>
      <w:bookmarkStart w:id="2" w:name="_Toc387113988"/>
      <w:bookmarkStart w:id="3" w:name="_Toc128138388"/>
      <w:r w:rsidRPr="003047B8">
        <w:rPr>
          <w:sz w:val="32"/>
          <w:szCs w:val="32"/>
          <w:lang w:val="hu-HU"/>
        </w:rPr>
        <w:lastRenderedPageBreak/>
        <w:t>Bevezető</w:t>
      </w:r>
      <w:bookmarkEnd w:id="2"/>
      <w:bookmarkEnd w:id="3"/>
    </w:p>
    <w:p w14:paraId="4CE3C974" w14:textId="77777777" w:rsidR="0008448C" w:rsidRPr="0008448C" w:rsidRDefault="0008448C" w:rsidP="0008448C">
      <w:pPr>
        <w:rPr>
          <w:sz w:val="24"/>
          <w:szCs w:val="24"/>
        </w:rPr>
      </w:pPr>
      <w:r w:rsidRPr="0008448C">
        <w:rPr>
          <w:sz w:val="24"/>
          <w:szCs w:val="24"/>
        </w:rPr>
        <w:br/>
        <w:t>A beágyazott rendszerek folyamatos térnyerése nem csupán technológiai előrelépéseinket tükrözi, hanem társadalmunkat is alapvetően átalakítja. Az ipartól az egészségügyön át a hadviselésig és az űrkutatásig ezek a rendszerek kulcsfontosságú szerepet játszanak a mindennapi életünkben. A rendkívül szerteágazó alkalmazási területeik megmutatják, hogy ezek a rendszerek mennyire sokoldalúan szolgálják az emberiség fejlődését.</w:t>
      </w:r>
    </w:p>
    <w:p w14:paraId="59B44819" w14:textId="77777777" w:rsidR="0008448C" w:rsidRPr="0008448C" w:rsidRDefault="0008448C" w:rsidP="0008448C">
      <w:pPr>
        <w:rPr>
          <w:sz w:val="24"/>
          <w:szCs w:val="24"/>
        </w:rPr>
      </w:pPr>
      <w:r w:rsidRPr="0008448C">
        <w:rPr>
          <w:sz w:val="24"/>
          <w:szCs w:val="24"/>
        </w:rPr>
        <w:t>A beágyazott rendszerek területe az innováció és a kutatások melegágya. A jelenkorban zajló folyamatos kutatások segítik a terület fejlődését, és a friss eredmények által meghajtva lehetőség nyílik új chipek, forradalmi szoftveres és hardveres megoldások kifejlesztésére. Ezek a kutatások nemcsak az egyes alkalmazási területek fejlődéséhez járulnak hozzá, hanem az irányítástechnikai megoldások terén is kulcsfontosságúak a beágyazott rendszerek hatékony alkalmazásához.</w:t>
      </w:r>
    </w:p>
    <w:p w14:paraId="743EC291" w14:textId="2033A6C2" w:rsidR="0008448C" w:rsidRPr="0008448C" w:rsidRDefault="0008448C" w:rsidP="0008448C">
      <w:pPr>
        <w:rPr>
          <w:sz w:val="24"/>
          <w:szCs w:val="24"/>
        </w:rPr>
      </w:pPr>
      <w:r w:rsidRPr="0008448C">
        <w:rPr>
          <w:sz w:val="24"/>
          <w:szCs w:val="24"/>
        </w:rPr>
        <w:t>A beágyazott rendszerek kifejezetten arra vannak tervezve, hogy specifikus feladatokat lássanak el nagyobb rendszerek keretein belül. Legyen szó robotokról, felhasználói elektronikáról vagy ipari alkalmazásokról</w:t>
      </w:r>
      <w:r>
        <w:rPr>
          <w:sz w:val="24"/>
          <w:szCs w:val="24"/>
        </w:rPr>
        <w:t xml:space="preserve">. </w:t>
      </w:r>
      <w:r w:rsidRPr="0008448C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beágyazott </w:t>
      </w:r>
      <w:r w:rsidRPr="0008448C">
        <w:rPr>
          <w:sz w:val="24"/>
          <w:szCs w:val="24"/>
        </w:rPr>
        <w:t>rendszerek hardvere és szoftvere optimalizálva van annak érdekében, hogy hatékonyan teljesítsék a rájuk bízott feladatokat, miközben minimalizálják a költségeket és az energiafogyasztást. A cél az, hogy ezek az eszközök ne csak hatékonyak, hanem gazdaságosak és környezetbarátak is legyenek.</w:t>
      </w:r>
    </w:p>
    <w:p w14:paraId="59240C38" w14:textId="18F4B003" w:rsidR="00CD53BD" w:rsidRDefault="00C16F90" w:rsidP="002F6401">
      <w:pPr>
        <w:tabs>
          <w:tab w:val="left" w:pos="1073"/>
        </w:tabs>
        <w:rPr>
          <w:lang w:val="hu-HU" w:bidi="ar-SA"/>
        </w:rPr>
      </w:pPr>
      <w:r w:rsidRPr="00C16F90">
        <w:rPr>
          <w:lang w:val="hu-HU" w:bidi="ar-SA"/>
        </w:rPr>
        <w:drawing>
          <wp:inline distT="0" distB="0" distL="0" distR="0" wp14:anchorId="7E1114B0" wp14:editId="7053AD94">
            <wp:extent cx="4892464" cy="3787468"/>
            <wp:effectExtent l="0" t="0" r="3810" b="3810"/>
            <wp:docPr id="238734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7704" w14:textId="54562B85" w:rsidR="00CD53BD" w:rsidRDefault="00CD53BD" w:rsidP="002F6401">
      <w:pPr>
        <w:tabs>
          <w:tab w:val="left" w:pos="1073"/>
        </w:tabs>
        <w:rPr>
          <w:lang w:val="hu-HU" w:bidi="ar-SA"/>
        </w:rPr>
      </w:pPr>
    </w:p>
    <w:p w14:paraId="08D07133" w14:textId="72C07A8D" w:rsidR="00CD53BD" w:rsidRDefault="00CD53BD" w:rsidP="002F6401">
      <w:pPr>
        <w:tabs>
          <w:tab w:val="left" w:pos="1073"/>
        </w:tabs>
        <w:rPr>
          <w:lang w:val="hu-HU" w:bidi="ar-SA"/>
        </w:rPr>
      </w:pPr>
    </w:p>
    <w:p w14:paraId="6CBD59F5" w14:textId="17C0D694" w:rsidR="00CD53BD" w:rsidRDefault="00CD53BD" w:rsidP="002F6401">
      <w:pPr>
        <w:tabs>
          <w:tab w:val="left" w:pos="1073"/>
        </w:tabs>
        <w:rPr>
          <w:lang w:val="hu-HU" w:bidi="ar-SA"/>
        </w:rPr>
      </w:pPr>
    </w:p>
    <w:p w14:paraId="4E6AC212" w14:textId="11FF77FE" w:rsidR="005815DA" w:rsidRPr="003047B8" w:rsidRDefault="0020743E" w:rsidP="005460F2">
      <w:pPr>
        <w:pStyle w:val="Cmsor1"/>
        <w:rPr>
          <w:sz w:val="32"/>
          <w:szCs w:val="32"/>
          <w:lang w:val="hu-HU"/>
        </w:rPr>
      </w:pPr>
      <w:r w:rsidRPr="003047B8">
        <w:rPr>
          <w:sz w:val="32"/>
          <w:szCs w:val="32"/>
          <w:lang w:val="hu-HU"/>
        </w:rPr>
        <w:lastRenderedPageBreak/>
        <w:t>Beágyazott ren</w:t>
      </w:r>
      <w:r w:rsidR="00467C0C">
        <w:rPr>
          <w:sz w:val="32"/>
          <w:szCs w:val="32"/>
          <w:lang w:val="hu-HU"/>
        </w:rPr>
        <w:t>d</w:t>
      </w:r>
      <w:r w:rsidRPr="003047B8">
        <w:rPr>
          <w:sz w:val="32"/>
          <w:szCs w:val="32"/>
          <w:lang w:val="hu-HU"/>
        </w:rPr>
        <w:t>szerek felépítése</w:t>
      </w:r>
    </w:p>
    <w:p w14:paraId="7EBBBD1C" w14:textId="77777777" w:rsidR="002B63E7" w:rsidRPr="00F63430" w:rsidRDefault="002B63E7" w:rsidP="008E3D05">
      <w:pPr>
        <w:tabs>
          <w:tab w:val="left" w:pos="1073"/>
        </w:tabs>
        <w:rPr>
          <w:lang w:val="hu-HU"/>
        </w:rPr>
      </w:pPr>
    </w:p>
    <w:p w14:paraId="1A0EEBCC" w14:textId="19E5C56A" w:rsidR="00FF1FF5" w:rsidRDefault="00FF1FF5" w:rsidP="00FF1FF5">
      <w:pPr>
        <w:pStyle w:val="Cmsor2"/>
        <w:rPr>
          <w:rFonts w:eastAsia="Cambria" w:cs="Cambria"/>
          <w:color w:val="000000" w:themeColor="text1"/>
          <w:lang w:val="sr-Latn-RS"/>
        </w:rPr>
      </w:pPr>
      <w:r>
        <w:rPr>
          <w:rFonts w:eastAsia="Cambria" w:cs="Cambria"/>
          <w:color w:val="000000" w:themeColor="text1"/>
          <w:lang w:val="sr-Latn-RS"/>
        </w:rPr>
        <w:t>Hard</w:t>
      </w:r>
      <w:r w:rsidR="00467C0C">
        <w:rPr>
          <w:rFonts w:eastAsia="Cambria" w:cs="Cambria"/>
          <w:color w:val="000000" w:themeColor="text1"/>
          <w:lang w:val="sr-Latn-RS"/>
        </w:rPr>
        <w:t>ver</w:t>
      </w:r>
    </w:p>
    <w:p w14:paraId="71DF1668" w14:textId="72E269FF" w:rsidR="00FF1FF5" w:rsidRDefault="00FF1FF5" w:rsidP="00FF1FF5">
      <w:pPr>
        <w:tabs>
          <w:tab w:val="left" w:pos="1073"/>
        </w:tabs>
        <w:jc w:val="left"/>
        <w:rPr>
          <w:sz w:val="24"/>
          <w:szCs w:val="24"/>
          <w:lang w:val="hu-HU" w:bidi="ar-SA"/>
        </w:rPr>
      </w:pPr>
      <w:r>
        <w:rPr>
          <w:sz w:val="24"/>
          <w:szCs w:val="24"/>
          <w:lang w:val="hu-HU" w:bidi="ar-SA"/>
        </w:rPr>
        <w:t>Beágyazott rendszerek fő hardveres részei: Központi feldolgozó egység amely vezérli vagy szabályoza a rendszert (mikrovezérlő, mikroproceszor, SOC, SOM, FPGA stb..), feldolgozó egység környezeti elektronikája (oszcilátor, tápelátás szűrő kondenzátorok), szenzorok és aktuátorok, szűrő elektroniak stb...</w:t>
      </w:r>
    </w:p>
    <w:p w14:paraId="73095A90" w14:textId="50A9F6F9" w:rsidR="00500EF1" w:rsidRPr="00FF1FF5" w:rsidRDefault="00500EF1" w:rsidP="00FF1FF5">
      <w:pPr>
        <w:tabs>
          <w:tab w:val="left" w:pos="1073"/>
        </w:tabs>
        <w:jc w:val="left"/>
        <w:rPr>
          <w:sz w:val="24"/>
          <w:szCs w:val="24"/>
          <w:lang w:val="hu-HU" w:bidi="ar-SA"/>
        </w:rPr>
      </w:pPr>
      <w:r w:rsidRPr="00500EF1">
        <w:rPr>
          <w:noProof/>
          <w:sz w:val="24"/>
          <w:szCs w:val="24"/>
          <w:lang w:val="hu-HU" w:bidi="ar-SA"/>
        </w:rPr>
        <w:drawing>
          <wp:inline distT="0" distB="0" distL="0" distR="0" wp14:anchorId="23748048" wp14:editId="7F942442">
            <wp:extent cx="6120130" cy="301307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E6C1" w14:textId="612F8C86" w:rsidR="00FF1FF5" w:rsidRDefault="00FF1FF5" w:rsidP="00FF1FF5">
      <w:pPr>
        <w:pStyle w:val="Cmsor2"/>
        <w:rPr>
          <w:rFonts w:eastAsia="Cambria" w:cs="Cambria"/>
          <w:color w:val="000000" w:themeColor="text1"/>
          <w:lang w:val="sr-Latn-RS"/>
        </w:rPr>
      </w:pPr>
      <w:r>
        <w:rPr>
          <w:rFonts w:eastAsia="Cambria" w:cs="Cambria"/>
          <w:color w:val="000000" w:themeColor="text1"/>
          <w:lang w:val="sr-Latn-RS"/>
        </w:rPr>
        <w:t>Szoft</w:t>
      </w:r>
      <w:r w:rsidR="00467C0C">
        <w:rPr>
          <w:rFonts w:eastAsia="Cambria" w:cs="Cambria"/>
          <w:color w:val="000000" w:themeColor="text1"/>
          <w:lang w:val="sr-Latn-RS"/>
        </w:rPr>
        <w:t>ver</w:t>
      </w:r>
    </w:p>
    <w:p w14:paraId="107B32BA" w14:textId="77777777" w:rsidR="00367FCD" w:rsidRDefault="00500EF1" w:rsidP="00FF1FF5">
      <w:pPr>
        <w:rPr>
          <w:sz w:val="24"/>
          <w:szCs w:val="24"/>
          <w:lang w:val="sr-Latn-RS" w:bidi="ar-SA"/>
        </w:rPr>
      </w:pPr>
      <w:r>
        <w:rPr>
          <w:sz w:val="24"/>
          <w:szCs w:val="24"/>
          <w:lang w:val="sr-Latn-RS" w:bidi="ar-SA"/>
        </w:rPr>
        <w:t xml:space="preserve">A központi feldolgozó egységből és egy IDE-ből áll. </w:t>
      </w:r>
      <w:r w:rsidR="004B33D4">
        <w:rPr>
          <w:sz w:val="24"/>
          <w:szCs w:val="24"/>
          <w:lang w:val="sr-Latn-RS" w:bidi="ar-SA"/>
        </w:rPr>
        <w:t xml:space="preserve">Az IDE (integrált fejlesztői környezet) egy olyan szotver amelyben tudunk külőnböző szoftvereket fejleszteni az adott eszközre. Illetve ezen a szoftveren keresztül láthassuk mennyi erőforrást használ az adott vezérlő egység, debggolni (hibát kerseni) tudunk egy adott szoftveren. </w:t>
      </w:r>
    </w:p>
    <w:p w14:paraId="0A924712" w14:textId="77777777" w:rsidR="00367FCD" w:rsidRDefault="00A00545" w:rsidP="007E5326">
      <w:pPr>
        <w:rPr>
          <w:lang w:val="hu-HU"/>
        </w:rPr>
      </w:pPr>
      <w:r>
        <w:rPr>
          <w:sz w:val="24"/>
          <w:szCs w:val="24"/>
          <w:lang w:val="sr-Latn-RS" w:bidi="ar-SA"/>
        </w:rPr>
        <w:t>Szoftvereinket írhassuk HAL (hardver sbsztarkciós réteg) réteg segítségével illetve írhassuk a teljes szoftvert nulláról. Akkor lehet előnyős nulláról írni a szofverünket, ha nagyon specifikus szoftvert akkarunk fejleszteni vagy át szeretnénk látmi teljes mértékben a hardver műkődését.</w:t>
      </w:r>
      <w:r w:rsidR="004B33D4">
        <w:rPr>
          <w:lang w:val="hu-HU"/>
        </w:rPr>
        <w:t xml:space="preserve"> </w:t>
      </w:r>
    </w:p>
    <w:p w14:paraId="7E6D5DEA" w14:textId="51176BE0" w:rsidR="00917984" w:rsidRPr="00367FCD" w:rsidRDefault="004B33D4" w:rsidP="007E5326">
      <w:pPr>
        <w:rPr>
          <w:sz w:val="24"/>
          <w:szCs w:val="24"/>
          <w:lang w:val="sr-Latn-RS" w:bidi="ar-SA"/>
        </w:rPr>
      </w:pPr>
      <w:r>
        <w:rPr>
          <w:sz w:val="24"/>
          <w:szCs w:val="24"/>
          <w:lang w:val="hu-HU"/>
        </w:rPr>
        <w:t>Lehet egyedileg felépített szoftveres környezetet is használni de ezt a dolgozat nem taglalja.</w:t>
      </w:r>
    </w:p>
    <w:p w14:paraId="0024EB26" w14:textId="77777777" w:rsidR="00917984" w:rsidRPr="00D81F74" w:rsidRDefault="00917984" w:rsidP="007E5326">
      <w:pPr>
        <w:tabs>
          <w:tab w:val="left" w:pos="1073"/>
        </w:tabs>
        <w:rPr>
          <w:lang w:val="hu-HU"/>
        </w:rPr>
      </w:pPr>
    </w:p>
    <w:p w14:paraId="6BFCE5E0" w14:textId="77777777" w:rsidR="005C5150" w:rsidRPr="00D81F74" w:rsidRDefault="005C5150" w:rsidP="00F0496E">
      <w:pPr>
        <w:rPr>
          <w:lang w:val="hu-HU" w:bidi="ar-SA"/>
        </w:rPr>
      </w:pPr>
    </w:p>
    <w:p w14:paraId="4024A970" w14:textId="54F63E18" w:rsidR="00215A2C" w:rsidRPr="003047B8" w:rsidRDefault="00027CDA" w:rsidP="00EC75B6">
      <w:pPr>
        <w:pStyle w:val="Cmsor1"/>
        <w:rPr>
          <w:sz w:val="32"/>
          <w:szCs w:val="32"/>
          <w:lang w:val="hu-HU"/>
        </w:rPr>
      </w:pPr>
      <w:r w:rsidRPr="003047B8">
        <w:rPr>
          <w:sz w:val="32"/>
          <w:szCs w:val="32"/>
          <w:lang w:val="hu-HU"/>
        </w:rPr>
        <w:lastRenderedPageBreak/>
        <w:t>Beágyazott</w:t>
      </w:r>
      <w:r w:rsidR="00EC75B6" w:rsidRPr="003047B8">
        <w:rPr>
          <w:sz w:val="32"/>
          <w:szCs w:val="32"/>
          <w:lang w:val="hu-HU"/>
        </w:rPr>
        <w:t xml:space="preserve"> rendszerek</w:t>
      </w:r>
      <w:r w:rsidRPr="003047B8">
        <w:rPr>
          <w:sz w:val="32"/>
          <w:szCs w:val="32"/>
          <w:lang w:val="hu-HU"/>
        </w:rPr>
        <w:t xml:space="preserve"> </w:t>
      </w:r>
      <w:r w:rsidR="00EC75B6" w:rsidRPr="003047B8">
        <w:rPr>
          <w:sz w:val="32"/>
          <w:szCs w:val="32"/>
          <w:lang w:val="hu-HU"/>
        </w:rPr>
        <w:t>tervezése</w:t>
      </w:r>
    </w:p>
    <w:p w14:paraId="05B8F005" w14:textId="4C9DACF2" w:rsidR="00ED6837" w:rsidRDefault="00ED6837" w:rsidP="00ED6837">
      <w:pPr>
        <w:rPr>
          <w:sz w:val="24"/>
          <w:szCs w:val="24"/>
          <w:lang w:val="hu-HU" w:bidi="ar-SA"/>
        </w:rPr>
      </w:pPr>
    </w:p>
    <w:p w14:paraId="0F6160C2" w14:textId="78AA5C1C" w:rsidR="00240C01" w:rsidRDefault="00240C01" w:rsidP="00240C01">
      <w:pPr>
        <w:pStyle w:val="Cmsor2"/>
        <w:rPr>
          <w:lang w:val="hu-HU"/>
        </w:rPr>
      </w:pPr>
      <w:r>
        <w:rPr>
          <w:lang w:val="hu-HU"/>
        </w:rPr>
        <w:t>Specifikáció</w:t>
      </w:r>
    </w:p>
    <w:p w14:paraId="228C1C0B" w14:textId="7A8A54D9" w:rsidR="00240C01" w:rsidRPr="003047B8" w:rsidRDefault="00240C01" w:rsidP="00222AA9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3047B8">
        <w:rPr>
          <w:sz w:val="24"/>
          <w:szCs w:val="24"/>
        </w:rPr>
        <w:t>Azonosítsd és rögzítsd a rendszer általános célt és specifikus követelményeit.</w:t>
      </w:r>
    </w:p>
    <w:p w14:paraId="741CA490" w14:textId="77777777" w:rsidR="00240C01" w:rsidRPr="003047B8" w:rsidRDefault="00240C01" w:rsidP="00222AA9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3047B8">
        <w:rPr>
          <w:sz w:val="24"/>
          <w:szCs w:val="24"/>
        </w:rPr>
        <w:t>Kommunikálj a végfelhasználóval vagy megrendelővel a pontos elvárásokról.</w:t>
      </w:r>
    </w:p>
    <w:p w14:paraId="052652FE" w14:textId="77777777" w:rsidR="00240C01" w:rsidRPr="00240C01" w:rsidRDefault="00240C01" w:rsidP="00222AA9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240C01">
        <w:rPr>
          <w:sz w:val="24"/>
          <w:szCs w:val="24"/>
        </w:rPr>
        <w:t>Határozd meg a rendszer funkcionalitását és az elvárt működési jellemzőket.</w:t>
      </w:r>
    </w:p>
    <w:p w14:paraId="2A4A8BA7" w14:textId="7AA180CC" w:rsidR="00240C01" w:rsidRDefault="00240C01" w:rsidP="00222AA9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240C01">
        <w:rPr>
          <w:sz w:val="24"/>
          <w:szCs w:val="24"/>
        </w:rPr>
        <w:t>Azonosítsd a rendszer által kezelendő bemeneteket és kimeneteket.</w:t>
      </w:r>
    </w:p>
    <w:p w14:paraId="4D53AB64" w14:textId="77777777" w:rsidR="00240C01" w:rsidRPr="00240C01" w:rsidRDefault="00240C01" w:rsidP="00222AA9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240C01">
        <w:rPr>
          <w:sz w:val="24"/>
          <w:szCs w:val="24"/>
        </w:rPr>
        <w:t>Határozd meg a rendszer teljesítményét és méretét.</w:t>
      </w:r>
    </w:p>
    <w:p w14:paraId="3A9C8AF8" w14:textId="07DD4031" w:rsidR="00240C01" w:rsidRPr="00240C01" w:rsidRDefault="00240C01" w:rsidP="00222AA9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240C01">
        <w:rPr>
          <w:sz w:val="24"/>
          <w:szCs w:val="24"/>
        </w:rPr>
        <w:t>Azonosítsd az energiafogyasztási követelményeket.</w:t>
      </w:r>
    </w:p>
    <w:p w14:paraId="43F3332F" w14:textId="27E614A6" w:rsidR="00240C01" w:rsidRDefault="00240C01" w:rsidP="00240C01">
      <w:pPr>
        <w:pStyle w:val="Cmsor2"/>
        <w:rPr>
          <w:lang w:val="hu-HU"/>
        </w:rPr>
      </w:pPr>
      <w:r>
        <w:rPr>
          <w:lang w:val="hu-HU"/>
        </w:rPr>
        <w:t>Hardvertervezés</w:t>
      </w:r>
    </w:p>
    <w:p w14:paraId="79A342AF" w14:textId="77777777" w:rsidR="00240C01" w:rsidRPr="00240C01" w:rsidRDefault="00240C01" w:rsidP="00222AA9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240C01">
        <w:rPr>
          <w:sz w:val="24"/>
          <w:szCs w:val="24"/>
        </w:rPr>
        <w:t>Válassz olyan mikrovezérlőt, amely megfelel a specifikációknak.</w:t>
      </w:r>
    </w:p>
    <w:p w14:paraId="07423C9F" w14:textId="77777777" w:rsidR="00240C01" w:rsidRPr="00240C01" w:rsidRDefault="00240C01" w:rsidP="00222AA9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240C01">
        <w:rPr>
          <w:sz w:val="24"/>
          <w:szCs w:val="24"/>
        </w:rPr>
        <w:t>Figyelj a perifériák, memória, és energiafogyasztás jellemzőire.</w:t>
      </w:r>
    </w:p>
    <w:p w14:paraId="41F9CE17" w14:textId="77777777" w:rsidR="00240C01" w:rsidRPr="00240C01" w:rsidRDefault="00240C01" w:rsidP="00222AA9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240C01">
        <w:rPr>
          <w:sz w:val="24"/>
          <w:szCs w:val="24"/>
        </w:rPr>
        <w:t>Vegyél figyelembe olyan perifériákat és érzékelőket, amelyek szükségesek a rendszer számára.</w:t>
      </w:r>
    </w:p>
    <w:p w14:paraId="2764184E" w14:textId="77777777" w:rsidR="00240C01" w:rsidRPr="00240C01" w:rsidRDefault="00240C01" w:rsidP="00222AA9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240C01">
        <w:rPr>
          <w:sz w:val="24"/>
          <w:szCs w:val="24"/>
        </w:rPr>
        <w:t>Olyan kommunikációs interfészeket válassz, amelyek a rendszer követelményeinek megfelelnek.</w:t>
      </w:r>
    </w:p>
    <w:p w14:paraId="51B1B690" w14:textId="77777777" w:rsidR="00240C01" w:rsidRPr="00240C01" w:rsidRDefault="00240C01" w:rsidP="00222AA9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240C01">
        <w:rPr>
          <w:sz w:val="24"/>
          <w:szCs w:val="24"/>
        </w:rPr>
        <w:t>Tervezd meg a tápellátási rendszert, és figyelj az energiahatékonyságra.</w:t>
      </w:r>
    </w:p>
    <w:p w14:paraId="327C977F" w14:textId="7406BC7E" w:rsidR="00240C01" w:rsidRPr="00240C01" w:rsidRDefault="00240C01" w:rsidP="00222AA9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240C01">
        <w:rPr>
          <w:sz w:val="24"/>
          <w:szCs w:val="24"/>
        </w:rPr>
        <w:t>Alkalmazz alacsony energiafogyasztású módokat az energiatakarékosság érdekében.</w:t>
      </w:r>
    </w:p>
    <w:p w14:paraId="5FEE2292" w14:textId="417A2296" w:rsidR="003047B8" w:rsidRDefault="00240C01" w:rsidP="00240C01">
      <w:pPr>
        <w:pStyle w:val="Cmsor2"/>
        <w:rPr>
          <w:lang w:val="hu-HU"/>
        </w:rPr>
      </w:pPr>
      <w:r>
        <w:rPr>
          <w:lang w:val="hu-HU"/>
        </w:rPr>
        <w:t>Szoftvertervezés</w:t>
      </w:r>
    </w:p>
    <w:p w14:paraId="0589A7CA" w14:textId="77777777" w:rsidR="00240C01" w:rsidRPr="00240C01" w:rsidRDefault="00240C01" w:rsidP="00222AA9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240C01">
        <w:rPr>
          <w:sz w:val="24"/>
          <w:szCs w:val="24"/>
        </w:rPr>
        <w:t>Válassz vagy fejlessz olyan operációs rendszert, amely megfelel a rendszer igényeinek.</w:t>
      </w:r>
    </w:p>
    <w:p w14:paraId="0CF69EB1" w14:textId="77777777" w:rsidR="00240C01" w:rsidRPr="00240C01" w:rsidRDefault="00240C01" w:rsidP="00222AA9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240C01">
        <w:rPr>
          <w:sz w:val="24"/>
          <w:szCs w:val="24"/>
        </w:rPr>
        <w:t>Készíts firmware-t a mikrovezérlő számára a rendszer szükségletei szerint.</w:t>
      </w:r>
    </w:p>
    <w:p w14:paraId="6E9E1626" w14:textId="77777777" w:rsidR="00240C01" w:rsidRPr="00240C01" w:rsidRDefault="00240C01" w:rsidP="00222AA9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240C01">
        <w:rPr>
          <w:sz w:val="24"/>
          <w:szCs w:val="24"/>
        </w:rPr>
        <w:t>Használj olyan fejlesztői környezetet, amely támogatja a kiválasztott hardvert és szoftvert.</w:t>
      </w:r>
    </w:p>
    <w:p w14:paraId="36020F01" w14:textId="77777777" w:rsidR="00240C01" w:rsidRPr="00240C01" w:rsidRDefault="00240C01" w:rsidP="00222AA9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240C01">
        <w:rPr>
          <w:sz w:val="24"/>
          <w:szCs w:val="24"/>
        </w:rPr>
        <w:t>Tervezd meg a kommunikációt a rendszer belső és külső részei között.</w:t>
      </w:r>
    </w:p>
    <w:p w14:paraId="080667F8" w14:textId="77777777" w:rsidR="00240C01" w:rsidRPr="00240C01" w:rsidRDefault="00240C01" w:rsidP="00222AA9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240C01">
        <w:rPr>
          <w:sz w:val="24"/>
          <w:szCs w:val="24"/>
        </w:rPr>
        <w:t>Azonosítsd a szükséges hálózati protokollokat.</w:t>
      </w:r>
    </w:p>
    <w:p w14:paraId="407C591A" w14:textId="77777777" w:rsidR="00240C01" w:rsidRPr="00240C01" w:rsidRDefault="00240C01" w:rsidP="00222AA9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240C01">
        <w:rPr>
          <w:sz w:val="24"/>
          <w:szCs w:val="24"/>
        </w:rPr>
        <w:t>Fejlessz ki tesztelési stratégiát a szoftver és hardver egységeinek ellenőrzésére.</w:t>
      </w:r>
    </w:p>
    <w:p w14:paraId="7D731D46" w14:textId="77777777" w:rsidR="00240C01" w:rsidRPr="00240C01" w:rsidRDefault="00240C01" w:rsidP="00222AA9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240C01">
        <w:rPr>
          <w:sz w:val="24"/>
          <w:szCs w:val="24"/>
        </w:rPr>
        <w:t>Integrált hibakereső eszközöket alkalmazz a fejlesztés során.</w:t>
      </w:r>
    </w:p>
    <w:p w14:paraId="058DB53A" w14:textId="2F0EC61A" w:rsidR="00240C01" w:rsidRDefault="00240C01" w:rsidP="00240C01">
      <w:pPr>
        <w:rPr>
          <w:lang w:val="hu-HU" w:bidi="ar-SA"/>
        </w:rPr>
      </w:pPr>
    </w:p>
    <w:p w14:paraId="64D29F9B" w14:textId="56817798" w:rsidR="00240C01" w:rsidRPr="00240C01" w:rsidRDefault="00240C01" w:rsidP="00240C01">
      <w:pPr>
        <w:rPr>
          <w:sz w:val="24"/>
          <w:szCs w:val="24"/>
        </w:rPr>
      </w:pPr>
      <w:r w:rsidRPr="00240C01">
        <w:rPr>
          <w:sz w:val="24"/>
          <w:szCs w:val="24"/>
        </w:rPr>
        <w:t>A beágyazott rendszer tervezése során a szoros együttműködés és a folyamatos visszajelzés fontos mind a specifikáció, mind a hardver és szoftvertervezés fázisában. A rugalmasság és az alkalmazkodóképesség segít a változó követelmények kezelésében és a sikeres projekt lezárásában.</w:t>
      </w:r>
    </w:p>
    <w:p w14:paraId="3B7EBFF3" w14:textId="49A47912" w:rsidR="00EC75B6" w:rsidRDefault="00EC75B6" w:rsidP="00EC75B6">
      <w:pPr>
        <w:pStyle w:val="Cmsor1"/>
        <w:rPr>
          <w:lang w:val="hu-HU"/>
        </w:rPr>
      </w:pPr>
      <w:r>
        <w:rPr>
          <w:lang w:val="hu-HU"/>
        </w:rPr>
        <w:lastRenderedPageBreak/>
        <w:t>Beágyazott rendszerek alkalmazása</w:t>
      </w:r>
    </w:p>
    <w:p w14:paraId="32A0E4CE" w14:textId="67F04297" w:rsidR="00240C01" w:rsidRPr="00240C01" w:rsidRDefault="00240C01" w:rsidP="00240C01">
      <w:pPr>
        <w:rPr>
          <w:sz w:val="24"/>
          <w:szCs w:val="24"/>
        </w:rPr>
      </w:pPr>
      <w:r>
        <w:br/>
      </w:r>
      <w:r w:rsidRPr="00240C01">
        <w:rPr>
          <w:sz w:val="24"/>
          <w:szCs w:val="24"/>
        </w:rPr>
        <w:t>Beágyazott rendszerek széles körű alkalmazása ma már szinte minden iparágban érezhető. Ezek a rendszerek különböző területeken játszanak kulcsfontosságú szerepet</w:t>
      </w:r>
      <w:r>
        <w:rPr>
          <w:sz w:val="24"/>
          <w:szCs w:val="24"/>
        </w:rPr>
        <w:t>.</w:t>
      </w:r>
    </w:p>
    <w:p w14:paraId="15598BD8" w14:textId="77777777" w:rsidR="00240C01" w:rsidRPr="00240C01" w:rsidRDefault="00240C01" w:rsidP="00240C01">
      <w:pPr>
        <w:rPr>
          <w:sz w:val="24"/>
          <w:szCs w:val="24"/>
        </w:rPr>
      </w:pPr>
      <w:r w:rsidRPr="00240C01">
        <w:rPr>
          <w:sz w:val="24"/>
          <w:szCs w:val="24"/>
        </w:rPr>
        <w:t>Az iparban a beágyazott rendszerek irányítják és felügyelik a gyártósorokat, optimalizálva a folyamatokat és növelve a hatékonyságot. Az egészségügyben ezek a rendszerek segítik az orvosokat és ápolókat a diagnózisokban, monitorozzák a páciensek állapotát, és a mesterséges intelligencia segítségével előrejelezhetik a betegségeket.</w:t>
      </w:r>
    </w:p>
    <w:p w14:paraId="2756ABB2" w14:textId="77777777" w:rsidR="00240C01" w:rsidRPr="00240C01" w:rsidRDefault="00240C01" w:rsidP="00240C01">
      <w:pPr>
        <w:rPr>
          <w:sz w:val="24"/>
          <w:szCs w:val="24"/>
        </w:rPr>
      </w:pPr>
      <w:r w:rsidRPr="00240C01">
        <w:rPr>
          <w:sz w:val="24"/>
          <w:szCs w:val="24"/>
        </w:rPr>
        <w:t>A modern hadviselésben a beágyazott rendszerek irányítják a katonai járműveket, optimalizálják a kommunikációt, és számos kritikus funkciót látnak el. Az űrkutatás terén ezek a rendszerek irányítják a műholdakat, gyűjtik az adatokat, és biztosítják a kapcsolatot a Föld és az űr között.</w:t>
      </w:r>
    </w:p>
    <w:p w14:paraId="45C58427" w14:textId="07378A5A" w:rsidR="00240C01" w:rsidRDefault="00240C01" w:rsidP="00240C01">
      <w:pPr>
        <w:rPr>
          <w:sz w:val="24"/>
          <w:szCs w:val="24"/>
        </w:rPr>
      </w:pPr>
      <w:r w:rsidRPr="00240C01">
        <w:rPr>
          <w:sz w:val="24"/>
          <w:szCs w:val="24"/>
        </w:rPr>
        <w:t>A szórakoztató iparban robotok, elektronikus játékok és egyéb interaktív eszközök hátterében is beágyazott rendszerek működnek, amelyek egyesítik a mechanikát, elektronikát és szoftvert.</w:t>
      </w:r>
    </w:p>
    <w:p w14:paraId="3935FF4F" w14:textId="1DE90DE7" w:rsidR="00C16F90" w:rsidRPr="00240C01" w:rsidRDefault="00C16F90" w:rsidP="00240C01">
      <w:pPr>
        <w:rPr>
          <w:sz w:val="24"/>
          <w:szCs w:val="24"/>
        </w:rPr>
      </w:pPr>
      <w:r w:rsidRPr="00C16F90">
        <w:rPr>
          <w:sz w:val="24"/>
          <w:szCs w:val="24"/>
        </w:rPr>
        <w:drawing>
          <wp:inline distT="0" distB="0" distL="0" distR="0" wp14:anchorId="10C72BBD" wp14:editId="64B8CD5B">
            <wp:extent cx="6120130" cy="4073525"/>
            <wp:effectExtent l="0" t="0" r="0" b="3175"/>
            <wp:docPr id="6237237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23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10FC" w14:textId="76A46AAB" w:rsidR="002B048E" w:rsidRDefault="00AD2D60" w:rsidP="002B048E">
      <w:pPr>
        <w:pStyle w:val="Cmsor1"/>
        <w:rPr>
          <w:lang w:val="hu-HU"/>
        </w:rPr>
      </w:pPr>
      <w:r>
        <w:rPr>
          <w:lang w:val="hu-HU"/>
        </w:rPr>
        <w:lastRenderedPageBreak/>
        <w:t>Automata robot platform</w:t>
      </w:r>
    </w:p>
    <w:p w14:paraId="728986FE" w14:textId="77777777" w:rsidR="00B12890" w:rsidRDefault="00B12890" w:rsidP="002B048E">
      <w:pPr>
        <w:rPr>
          <w:sz w:val="24"/>
          <w:szCs w:val="24"/>
        </w:rPr>
      </w:pPr>
      <w:r w:rsidRPr="00B12890">
        <w:rPr>
          <w:sz w:val="24"/>
          <w:szCs w:val="24"/>
        </w:rPr>
        <w:t xml:space="preserve">Napjainkban a mobil robotok egyre inkább jelen vannak életünk számos területén. Megtalálhatjuk őket az autóiparban, az egészségügyben, a modern hadviselésben, az űrkutatásban és a szórakoztatóiparban egyaránt. </w:t>
      </w:r>
    </w:p>
    <w:p w14:paraId="7F0B760D" w14:textId="77777777" w:rsidR="00B12890" w:rsidRDefault="00B12890" w:rsidP="002B048E">
      <w:pPr>
        <w:rPr>
          <w:sz w:val="24"/>
          <w:szCs w:val="24"/>
        </w:rPr>
      </w:pPr>
      <w:r w:rsidRPr="00B12890">
        <w:rPr>
          <w:sz w:val="24"/>
          <w:szCs w:val="24"/>
        </w:rPr>
        <w:t xml:space="preserve">A szakterület fejlődését a jelenkorban is zajló intenzív kutatások biztosítják. A kutatások kiterjednek a mobil robotok megfelelő kinematikai struktúrájának kutatására, az alkalmazható érzékelők és beavatkozók kutatására, különböző elektronikai és szoftveres megoldásokra és nem utolsó sorban a mobil robotoknál hatékonyan alkalmazható irányítástechnikai megoldások keresésére. </w:t>
      </w:r>
    </w:p>
    <w:p w14:paraId="64636B67" w14:textId="77777777" w:rsidR="00B12890" w:rsidRDefault="00B12890" w:rsidP="002B048E">
      <w:pPr>
        <w:rPr>
          <w:sz w:val="24"/>
          <w:szCs w:val="24"/>
        </w:rPr>
      </w:pPr>
      <w:r w:rsidRPr="00B12890">
        <w:rPr>
          <w:sz w:val="24"/>
          <w:szCs w:val="24"/>
        </w:rPr>
        <w:t xml:space="preserve">A munka eredményeként a gyakorlatban megvalósult egy négy keréken guruló mobil robot. A robotvezérlőt egy RP2040 mikrovezérlővel rendelkező lap, Raspberry Pi Pico alkotja. A struktúra további elemei: négy egyenáramú motor, egy szervomotor, egy távolságérzékelő szenzor, két infraszenzor, három darab akkumulátor, egy H-hidas motorvezérlő, egy nyomógomb, egy Bluetooth modul, illetve egy giroszkóp. A beavatkozók és az érzékelők kapcsolatát a vezérlővel egy saját fejlesztésű illesztőkártya biztosítja. </w:t>
      </w:r>
    </w:p>
    <w:p w14:paraId="44D8AB4D" w14:textId="75BCBB1E" w:rsidR="00B12890" w:rsidRPr="00B12890" w:rsidRDefault="00B12890" w:rsidP="002B048E">
      <w:pPr>
        <w:rPr>
          <w:sz w:val="24"/>
          <w:szCs w:val="24"/>
          <w:lang w:val="hu-HU"/>
        </w:rPr>
      </w:pPr>
      <w:r w:rsidRPr="00B12890">
        <w:rPr>
          <w:sz w:val="24"/>
          <w:szCs w:val="24"/>
        </w:rPr>
        <w:t>A robot programjai közül nyomógomb segítségével változtathatunk, ezzel a megoldással nem kell mindig külön programot feltölteni a mikrovezérlőre, ha programot szeretnénk váltani. A robot négy darab programmal rendelkezik: Bluetooth vezérlés, önvezető mód, vonalkövető mód, illetve hangvezérléssel is rendelkezik</w:t>
      </w:r>
      <w:r>
        <w:rPr>
          <w:sz w:val="24"/>
          <w:szCs w:val="24"/>
        </w:rPr>
        <w:t>.</w:t>
      </w:r>
    </w:p>
    <w:p w14:paraId="513DED4A" w14:textId="36AA4F5C" w:rsidR="00B43115" w:rsidRDefault="006627D2" w:rsidP="002B048E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08ADC694" wp14:editId="4E5DF4C7">
            <wp:extent cx="6115685" cy="4595495"/>
            <wp:effectExtent l="0" t="0" r="0" b="0"/>
            <wp:docPr id="43994105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02A1" w14:textId="09FE6637" w:rsidR="00B43115" w:rsidRDefault="00B43115" w:rsidP="00B43115">
      <w:pPr>
        <w:pStyle w:val="Cmsor1"/>
        <w:rPr>
          <w:lang w:val="hu-HU"/>
        </w:rPr>
      </w:pPr>
      <w:r w:rsidRPr="00B43115">
        <w:rPr>
          <w:lang w:val="hu-HU"/>
        </w:rPr>
        <w:lastRenderedPageBreak/>
        <w:t>Arduino platform</w:t>
      </w:r>
    </w:p>
    <w:p w14:paraId="7DB12029" w14:textId="45A74404" w:rsidR="00793890" w:rsidRDefault="00793890" w:rsidP="00793890">
      <w:pPr>
        <w:rPr>
          <w:sz w:val="24"/>
          <w:szCs w:val="24"/>
        </w:rPr>
      </w:pPr>
      <w:r w:rsidRPr="00793890">
        <w:rPr>
          <w:sz w:val="24"/>
          <w:szCs w:val="24"/>
        </w:rPr>
        <w:t>Az Arduino egy szabad szoftveres elektronikai fejlesztőplatform, amely megkönnyíti, felgyorsítja a fejlesztést, mert nem kell minden mikrovezérlőt natívan programoznunk (Assmebly, vagy C-ben regiszter szinten), mivel kínál nekünk egy úgynevezett hardware abstraction layer-t (HAL - hardveres absztrakciós réteg). Az Arduino rengeteg könyvtárral és beépített függvényekkel rendelkezik, ezért megkönnyíti a fejlesztést. Az Arduino IDE más lapokat is támogat (pl. ESP mikrovezérlők, Raspberry Pi Pico). A fejlesztő környezetben, ha nem Arduino lapot szeretnénk használni, akkor azt telepítenünk kell a Boardmanagerből (alaplapkezelőből). Ha külső library-t (könyvtár) szeretnénk használni, akkor a library managerből (könyvtárkezelő) tudunk hozzáadni új library-t. Ezek mellett rengeteg beépített példaprogrammal is rendelkezik, amelyek segítségével könnyen megtanulhatunk Arduino keretrendszerben mikrovezérlőt programozni.</w:t>
      </w:r>
    </w:p>
    <w:p w14:paraId="67FBC960" w14:textId="6CEF1C9B" w:rsidR="00793890" w:rsidRDefault="00793890" w:rsidP="00793890">
      <w:pPr>
        <w:rPr>
          <w:sz w:val="24"/>
          <w:szCs w:val="24"/>
          <w:lang w:val="hu-HU" w:bidi="ar-SA"/>
        </w:rPr>
      </w:pPr>
    </w:p>
    <w:p w14:paraId="4DE95787" w14:textId="77777777" w:rsidR="001A1C74" w:rsidRPr="001A1C74" w:rsidRDefault="001A1C74" w:rsidP="001A1C74">
      <w:pPr>
        <w:rPr>
          <w:sz w:val="24"/>
          <w:szCs w:val="24"/>
          <w:lang w:val="hu-HU" w:bidi="ar-SA"/>
        </w:rPr>
      </w:pPr>
    </w:p>
    <w:p w14:paraId="39364B4A" w14:textId="651CE79B" w:rsidR="001A1C74" w:rsidRPr="001A1C74" w:rsidRDefault="001A1C74" w:rsidP="001A1C74">
      <w:pPr>
        <w:rPr>
          <w:sz w:val="24"/>
          <w:szCs w:val="24"/>
          <w:lang w:val="hu-HU" w:bidi="ar-SA"/>
        </w:rPr>
      </w:pPr>
      <w:r w:rsidRPr="00793890">
        <w:rPr>
          <w:sz w:val="24"/>
          <w:szCs w:val="24"/>
          <w:lang w:val="hu-HU" w:bidi="ar-SA"/>
        </w:rPr>
        <w:drawing>
          <wp:inline distT="0" distB="0" distL="0" distR="0" wp14:anchorId="20EE01FF" wp14:editId="47E9DEBE">
            <wp:extent cx="6120130" cy="3269615"/>
            <wp:effectExtent l="0" t="0" r="0" b="6985"/>
            <wp:docPr id="4192984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8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522E" w14:textId="77777777" w:rsidR="001A1C74" w:rsidRPr="001A1C74" w:rsidRDefault="001A1C74" w:rsidP="001A1C74">
      <w:pPr>
        <w:rPr>
          <w:sz w:val="24"/>
          <w:szCs w:val="24"/>
          <w:lang w:val="hu-HU" w:bidi="ar-SA"/>
        </w:rPr>
      </w:pPr>
    </w:p>
    <w:p w14:paraId="0DE66254" w14:textId="77777777" w:rsidR="001A1C74" w:rsidRDefault="001A1C74" w:rsidP="001A1C74">
      <w:pPr>
        <w:rPr>
          <w:sz w:val="24"/>
          <w:szCs w:val="24"/>
          <w:lang w:val="hu-HU" w:bidi="ar-SA"/>
        </w:rPr>
      </w:pPr>
    </w:p>
    <w:p w14:paraId="5324B10E" w14:textId="41A950A2" w:rsidR="001A1C74" w:rsidRDefault="001A1C74" w:rsidP="001A1C74">
      <w:pPr>
        <w:tabs>
          <w:tab w:val="left" w:pos="2685"/>
        </w:tabs>
        <w:rPr>
          <w:sz w:val="24"/>
          <w:szCs w:val="24"/>
          <w:lang w:val="hu-HU" w:bidi="ar-SA"/>
        </w:rPr>
      </w:pPr>
      <w:r>
        <w:rPr>
          <w:sz w:val="24"/>
          <w:szCs w:val="24"/>
          <w:lang w:val="hu-HU" w:bidi="ar-SA"/>
        </w:rPr>
        <w:tab/>
      </w:r>
    </w:p>
    <w:p w14:paraId="3A12F493" w14:textId="77777777" w:rsidR="001A1C74" w:rsidRDefault="001A1C74" w:rsidP="001A1C74">
      <w:pPr>
        <w:tabs>
          <w:tab w:val="left" w:pos="2685"/>
        </w:tabs>
        <w:rPr>
          <w:sz w:val="24"/>
          <w:szCs w:val="24"/>
          <w:lang w:val="hu-HU" w:bidi="ar-SA"/>
        </w:rPr>
      </w:pPr>
    </w:p>
    <w:p w14:paraId="46757579" w14:textId="77777777" w:rsidR="001A1C74" w:rsidRDefault="001A1C74" w:rsidP="001A1C74">
      <w:pPr>
        <w:tabs>
          <w:tab w:val="left" w:pos="2685"/>
        </w:tabs>
        <w:rPr>
          <w:sz w:val="24"/>
          <w:szCs w:val="24"/>
          <w:lang w:val="hu-HU" w:bidi="ar-SA"/>
        </w:rPr>
      </w:pPr>
    </w:p>
    <w:p w14:paraId="627F38D5" w14:textId="77777777" w:rsidR="001A1C74" w:rsidRDefault="001A1C74" w:rsidP="001A1C74">
      <w:pPr>
        <w:tabs>
          <w:tab w:val="left" w:pos="2685"/>
        </w:tabs>
        <w:rPr>
          <w:sz w:val="24"/>
          <w:szCs w:val="24"/>
          <w:lang w:val="hu-HU" w:bidi="ar-SA"/>
        </w:rPr>
      </w:pPr>
    </w:p>
    <w:p w14:paraId="2CBD1D64" w14:textId="77777777" w:rsidR="001A1C74" w:rsidRDefault="001A1C74" w:rsidP="001A1C74">
      <w:pPr>
        <w:tabs>
          <w:tab w:val="left" w:pos="2685"/>
        </w:tabs>
        <w:rPr>
          <w:sz w:val="24"/>
          <w:szCs w:val="24"/>
          <w:lang w:val="hu-HU" w:bidi="ar-SA"/>
        </w:rPr>
      </w:pPr>
    </w:p>
    <w:p w14:paraId="782F0269" w14:textId="77777777" w:rsidR="001A1C74" w:rsidRDefault="001A1C74" w:rsidP="001A1C74">
      <w:pPr>
        <w:tabs>
          <w:tab w:val="left" w:pos="2685"/>
        </w:tabs>
        <w:rPr>
          <w:sz w:val="24"/>
          <w:szCs w:val="24"/>
          <w:lang w:val="hu-HU" w:bidi="ar-SA"/>
        </w:rPr>
      </w:pPr>
    </w:p>
    <w:p w14:paraId="64ECE4E5" w14:textId="77777777" w:rsidR="001A1C74" w:rsidRPr="001A1C74" w:rsidRDefault="001A1C74" w:rsidP="001A1C74">
      <w:pPr>
        <w:tabs>
          <w:tab w:val="left" w:pos="2685"/>
        </w:tabs>
        <w:rPr>
          <w:sz w:val="24"/>
          <w:szCs w:val="24"/>
          <w:lang w:val="hu-HU" w:bidi="ar-SA"/>
        </w:rPr>
      </w:pPr>
    </w:p>
    <w:sectPr w:rsidR="001A1C74" w:rsidRPr="001A1C74" w:rsidSect="00115E1B">
      <w:headerReference w:type="default" r:id="rId13"/>
      <w:footerReference w:type="default" r:id="rId14"/>
      <w:headerReference w:type="first" r:id="rId15"/>
      <w:pgSz w:w="11907" w:h="16840" w:code="9"/>
      <w:pgMar w:top="1418" w:right="851" w:bottom="1418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4AA61" w14:textId="77777777" w:rsidR="00B32095" w:rsidRDefault="00B32095" w:rsidP="001E2163">
      <w:pPr>
        <w:spacing w:line="240" w:lineRule="auto"/>
      </w:pPr>
      <w:r>
        <w:separator/>
      </w:r>
    </w:p>
  </w:endnote>
  <w:endnote w:type="continuationSeparator" w:id="0">
    <w:p w14:paraId="12376C6A" w14:textId="77777777" w:rsidR="00B32095" w:rsidRDefault="00B32095" w:rsidP="001E21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8064A2"/>
      </w:tblBorders>
      <w:tblLook w:val="04A0" w:firstRow="1" w:lastRow="0" w:firstColumn="1" w:lastColumn="0" w:noHBand="0" w:noVBand="1"/>
    </w:tblPr>
    <w:tblGrid>
      <w:gridCol w:w="6747"/>
      <w:gridCol w:w="2891"/>
    </w:tblGrid>
    <w:tr w:rsidR="0067783F" w:rsidRPr="00AA285F" w14:paraId="7B303C58" w14:textId="77777777">
      <w:trPr>
        <w:trHeight w:val="360"/>
      </w:trPr>
      <w:tc>
        <w:tcPr>
          <w:tcW w:w="3500" w:type="pct"/>
          <w:tcBorders>
            <w:top w:val="single" w:sz="4" w:space="0" w:color="auto"/>
          </w:tcBorders>
          <w:vAlign w:val="center"/>
        </w:tcPr>
        <w:p w14:paraId="3AF15FEB" w14:textId="77777777" w:rsidR="0067783F" w:rsidRPr="00A40342" w:rsidRDefault="0067783F" w:rsidP="00491F0C">
          <w:pPr>
            <w:pStyle w:val="llb"/>
            <w:rPr>
              <w:lang w:val="sr-Cyrl-CS"/>
            </w:rPr>
          </w:pP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  <w:vAlign w:val="center"/>
        </w:tcPr>
        <w:p w14:paraId="58F99E06" w14:textId="77777777" w:rsidR="0067783F" w:rsidRPr="00AA285F" w:rsidRDefault="00A40342" w:rsidP="00491F0C">
          <w:pPr>
            <w:pStyle w:val="llb"/>
            <w:jc w:val="right"/>
          </w:pPr>
          <w:r>
            <w:rPr>
              <w:rStyle w:val="Oldalszm"/>
            </w:rPr>
            <w:fldChar w:fldCharType="begin"/>
          </w:r>
          <w:r>
            <w:rPr>
              <w:rStyle w:val="Oldalszm"/>
            </w:rPr>
            <w:instrText xml:space="preserve"> PAGE </w:instrText>
          </w:r>
          <w:r>
            <w:rPr>
              <w:rStyle w:val="Oldalszm"/>
            </w:rPr>
            <w:fldChar w:fldCharType="separate"/>
          </w:r>
          <w:r w:rsidR="008C6E5A">
            <w:rPr>
              <w:rStyle w:val="Oldalszm"/>
              <w:noProof/>
            </w:rPr>
            <w:t>16</w:t>
          </w:r>
          <w:r>
            <w:rPr>
              <w:rStyle w:val="Oldalszm"/>
            </w:rPr>
            <w:fldChar w:fldCharType="end"/>
          </w:r>
        </w:p>
      </w:tc>
    </w:tr>
  </w:tbl>
  <w:p w14:paraId="0487F8F4" w14:textId="77777777" w:rsidR="0067783F" w:rsidRDefault="0067783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60507" w14:textId="77777777" w:rsidR="00B32095" w:rsidRDefault="00B32095" w:rsidP="001E2163">
      <w:pPr>
        <w:spacing w:line="240" w:lineRule="auto"/>
      </w:pPr>
      <w:r>
        <w:separator/>
      </w:r>
    </w:p>
  </w:footnote>
  <w:footnote w:type="continuationSeparator" w:id="0">
    <w:p w14:paraId="77BDE048" w14:textId="77777777" w:rsidR="00B32095" w:rsidRDefault="00B32095" w:rsidP="001E21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8064A2"/>
      </w:tblBorders>
      <w:tblLook w:val="04A0" w:firstRow="1" w:lastRow="0" w:firstColumn="1" w:lastColumn="0" w:noHBand="0" w:noVBand="1"/>
    </w:tblPr>
    <w:tblGrid>
      <w:gridCol w:w="6747"/>
      <w:gridCol w:w="2891"/>
    </w:tblGrid>
    <w:tr w:rsidR="0067783F" w:rsidRPr="00AA285F" w14:paraId="1D2B12FB" w14:textId="77777777">
      <w:trPr>
        <w:trHeight w:val="360"/>
      </w:trPr>
      <w:tc>
        <w:tcPr>
          <w:tcW w:w="3500" w:type="pct"/>
          <w:tcBorders>
            <w:top w:val="nil"/>
            <w:bottom w:val="single" w:sz="4" w:space="0" w:color="auto"/>
          </w:tcBorders>
          <w:vAlign w:val="center"/>
        </w:tcPr>
        <w:p w14:paraId="0A52C7E3" w14:textId="7688BE1F" w:rsidR="0067783F" w:rsidRPr="00AA285F" w:rsidRDefault="00D144FB" w:rsidP="005460F2">
          <w:pPr>
            <w:pStyle w:val="lfej"/>
          </w:pPr>
          <w:r w:rsidRPr="00AA285F">
            <w:t>VISOKA TEHNIČKA ŠKOLA STRUKOVNIH STUDIJA</w:t>
          </w:r>
          <w:r>
            <w:t xml:space="preserve"> U </w:t>
          </w:r>
          <w:r w:rsidRPr="00AA285F">
            <w:t>SUBOTIC</w:t>
          </w:r>
          <w:r>
            <w:t>I</w:t>
          </w:r>
          <w:r w:rsidRPr="00AA285F">
            <w:br/>
            <w:t>SZABADKAI MŰSZAKI SZAKFŐISKOLA</w:t>
          </w:r>
          <w:r>
            <w:t xml:space="preserve"> SZABADKA</w:t>
          </w:r>
          <w:r w:rsidR="0067783F" w:rsidRPr="00AA285F">
            <w:br/>
            <w:t>SUBOTICA TECH – COLLEGE OF APPLIED SCIENCES</w:t>
          </w:r>
        </w:p>
      </w:tc>
      <w:tc>
        <w:tcPr>
          <w:tcW w:w="1500" w:type="pct"/>
          <w:tcBorders>
            <w:top w:val="nil"/>
            <w:bottom w:val="single" w:sz="4" w:space="0" w:color="auto"/>
          </w:tcBorders>
          <w:shd w:val="clear" w:color="auto" w:fill="auto"/>
          <w:vAlign w:val="center"/>
        </w:tcPr>
        <w:p w14:paraId="24CB0FD5" w14:textId="40DF082F" w:rsidR="0067783F" w:rsidRPr="00AA285F" w:rsidRDefault="000B4132" w:rsidP="00491F0C">
          <w:pPr>
            <w:pStyle w:val="lfej"/>
            <w:jc w:val="right"/>
            <w:rPr>
              <w:noProof/>
            </w:rPr>
          </w:pPr>
          <w:r>
            <w:rPr>
              <w:noProof/>
              <w:lang w:val="en-GB" w:eastAsia="en-GB" w:bidi="ar-SA"/>
            </w:rPr>
            <w:drawing>
              <wp:inline distT="0" distB="0" distL="0" distR="0" wp14:anchorId="7CD36899" wp14:editId="050F8E9E">
                <wp:extent cx="769620" cy="426720"/>
                <wp:effectExtent l="0" t="0" r="0" b="0"/>
                <wp:docPr id="3" name="Picture 3" descr="vts plavo 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ts plavo 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087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883EE4B" w14:textId="77777777" w:rsidR="0067783F" w:rsidRDefault="0067783F" w:rsidP="00C06B9D">
    <w:pPr>
      <w:pStyle w:val="lfej"/>
      <w:tabs>
        <w:tab w:val="clear" w:pos="4680"/>
        <w:tab w:val="clear" w:pos="9360"/>
        <w:tab w:val="left" w:pos="2693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</w:tblPr>
    <w:tblGrid>
      <w:gridCol w:w="6747"/>
      <w:gridCol w:w="2891"/>
    </w:tblGrid>
    <w:tr w:rsidR="0067783F" w:rsidRPr="00AA285F" w14:paraId="2850757F" w14:textId="77777777">
      <w:trPr>
        <w:trHeight w:val="360"/>
      </w:trPr>
      <w:tc>
        <w:tcPr>
          <w:tcW w:w="3500" w:type="pct"/>
          <w:vAlign w:val="center"/>
        </w:tcPr>
        <w:p w14:paraId="44C63E1F" w14:textId="61240E43" w:rsidR="0067783F" w:rsidRPr="00AA285F" w:rsidRDefault="0067783F" w:rsidP="00AD715D">
          <w:pPr>
            <w:pStyle w:val="lfej"/>
          </w:pPr>
          <w:r w:rsidRPr="00AA285F">
            <w:t>VISOKA TEHNIČKA ŠKOLA STRUKOVNIH STUDIJA</w:t>
          </w:r>
          <w:r w:rsidR="00D144FB">
            <w:t xml:space="preserve"> U </w:t>
          </w:r>
          <w:r w:rsidRPr="00AA285F">
            <w:t>SUBOTIC</w:t>
          </w:r>
          <w:r w:rsidR="00D144FB">
            <w:t>I</w:t>
          </w:r>
          <w:r w:rsidRPr="00AA285F">
            <w:br/>
          </w:r>
          <w:r w:rsidR="00D144FB" w:rsidRPr="00AA285F">
            <w:t>SZABADKAI MŰSZAKI SZAKFŐISKOLA</w:t>
          </w:r>
          <w:r w:rsidR="00D144FB">
            <w:t xml:space="preserve"> SZABADKA</w:t>
          </w:r>
          <w:r w:rsidRPr="00AA285F">
            <w:br/>
            <w:t>SUBOTICA TECH – COLLEGE OF APPLIED SCIENCES</w:t>
          </w:r>
        </w:p>
      </w:tc>
      <w:tc>
        <w:tcPr>
          <w:tcW w:w="1500" w:type="pct"/>
          <w:shd w:val="clear" w:color="auto" w:fill="auto"/>
          <w:vAlign w:val="center"/>
        </w:tcPr>
        <w:p w14:paraId="044A0FE5" w14:textId="03B2D6E0" w:rsidR="0067783F" w:rsidRPr="00AA285F" w:rsidRDefault="000B4132" w:rsidP="0067783F">
          <w:pPr>
            <w:pStyle w:val="llb"/>
            <w:jc w:val="right"/>
            <w:rPr>
              <w:noProof/>
            </w:rPr>
          </w:pPr>
          <w:r>
            <w:rPr>
              <w:noProof/>
              <w:lang w:val="en-GB" w:eastAsia="en-GB" w:bidi="ar-SA"/>
            </w:rPr>
            <w:drawing>
              <wp:inline distT="0" distB="0" distL="0" distR="0" wp14:anchorId="5560BE07" wp14:editId="69E4A5A0">
                <wp:extent cx="769620" cy="426720"/>
                <wp:effectExtent l="0" t="0" r="0" b="0"/>
                <wp:docPr id="4" name="Picture 4" descr="vts plavo 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vts plavo 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087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1B8508B" w14:textId="77777777" w:rsidR="0067783F" w:rsidRDefault="0067783F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34C"/>
    <w:multiLevelType w:val="hybridMultilevel"/>
    <w:tmpl w:val="8056D8A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CDE04F7"/>
    <w:multiLevelType w:val="hybridMultilevel"/>
    <w:tmpl w:val="56D210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6796C"/>
    <w:multiLevelType w:val="hybridMultilevel"/>
    <w:tmpl w:val="0B52C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D25DC"/>
    <w:multiLevelType w:val="hybridMultilevel"/>
    <w:tmpl w:val="4E2EB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60BA1"/>
    <w:multiLevelType w:val="hybridMultilevel"/>
    <w:tmpl w:val="7FAA1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43A50"/>
    <w:multiLevelType w:val="multilevel"/>
    <w:tmpl w:val="AEA690F6"/>
    <w:lvl w:ilvl="0">
      <w:start w:val="1"/>
      <w:numFmt w:val="decimal"/>
      <w:pStyle w:val="Cmsor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790A52AC"/>
    <w:multiLevelType w:val="hybridMultilevel"/>
    <w:tmpl w:val="974CBD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939061">
    <w:abstractNumId w:val="5"/>
  </w:num>
  <w:num w:numId="2" w16cid:durableId="345716173">
    <w:abstractNumId w:val="3"/>
  </w:num>
  <w:num w:numId="3" w16cid:durableId="1650859730">
    <w:abstractNumId w:val="2"/>
  </w:num>
  <w:num w:numId="4" w16cid:durableId="831258659">
    <w:abstractNumId w:val="4"/>
  </w:num>
  <w:num w:numId="5" w16cid:durableId="1745377281">
    <w:abstractNumId w:val="6"/>
  </w:num>
  <w:num w:numId="6" w16cid:durableId="525339298">
    <w:abstractNumId w:val="0"/>
  </w:num>
  <w:num w:numId="7" w16cid:durableId="149221156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C0MLOwNDUwtTQzMbdU0lEKTi0uzszPAykwqQUAYk90AywAAAA="/>
  </w:docVars>
  <w:rsids>
    <w:rsidRoot w:val="00484EF9"/>
    <w:rsid w:val="00012A89"/>
    <w:rsid w:val="0002413D"/>
    <w:rsid w:val="00024338"/>
    <w:rsid w:val="00027CDA"/>
    <w:rsid w:val="00045952"/>
    <w:rsid w:val="00052E79"/>
    <w:rsid w:val="00055D33"/>
    <w:rsid w:val="000566F5"/>
    <w:rsid w:val="0008448C"/>
    <w:rsid w:val="00085BF1"/>
    <w:rsid w:val="00085DA4"/>
    <w:rsid w:val="00086EC1"/>
    <w:rsid w:val="000A7179"/>
    <w:rsid w:val="000B4132"/>
    <w:rsid w:val="000C11FE"/>
    <w:rsid w:val="000C6342"/>
    <w:rsid w:val="000D2DA8"/>
    <w:rsid w:val="000E0505"/>
    <w:rsid w:val="000F2FFA"/>
    <w:rsid w:val="00105525"/>
    <w:rsid w:val="00110B9F"/>
    <w:rsid w:val="00115E1B"/>
    <w:rsid w:val="00124CBD"/>
    <w:rsid w:val="001277E4"/>
    <w:rsid w:val="00142F00"/>
    <w:rsid w:val="00145AB2"/>
    <w:rsid w:val="0015222E"/>
    <w:rsid w:val="001555DC"/>
    <w:rsid w:val="001663B5"/>
    <w:rsid w:val="0017207F"/>
    <w:rsid w:val="001938C6"/>
    <w:rsid w:val="001967E2"/>
    <w:rsid w:val="001A1C74"/>
    <w:rsid w:val="001D776D"/>
    <w:rsid w:val="001E2163"/>
    <w:rsid w:val="001E4B2E"/>
    <w:rsid w:val="001E65A8"/>
    <w:rsid w:val="001F58DC"/>
    <w:rsid w:val="002072A3"/>
    <w:rsid w:val="0020743E"/>
    <w:rsid w:val="002150EA"/>
    <w:rsid w:val="00215A2C"/>
    <w:rsid w:val="00220C03"/>
    <w:rsid w:val="00222AA9"/>
    <w:rsid w:val="002273E8"/>
    <w:rsid w:val="00232413"/>
    <w:rsid w:val="00236015"/>
    <w:rsid w:val="00240C01"/>
    <w:rsid w:val="002477F4"/>
    <w:rsid w:val="00256A5B"/>
    <w:rsid w:val="00265427"/>
    <w:rsid w:val="002663B3"/>
    <w:rsid w:val="002669C5"/>
    <w:rsid w:val="00280F91"/>
    <w:rsid w:val="00285A12"/>
    <w:rsid w:val="002B048E"/>
    <w:rsid w:val="002B63E7"/>
    <w:rsid w:val="002B6946"/>
    <w:rsid w:val="002C2810"/>
    <w:rsid w:val="002E03E9"/>
    <w:rsid w:val="002E40DE"/>
    <w:rsid w:val="002E4F1F"/>
    <w:rsid w:val="002E7436"/>
    <w:rsid w:val="002F404E"/>
    <w:rsid w:val="002F6401"/>
    <w:rsid w:val="00300C90"/>
    <w:rsid w:val="003038FF"/>
    <w:rsid w:val="003047B8"/>
    <w:rsid w:val="00330BA0"/>
    <w:rsid w:val="00336561"/>
    <w:rsid w:val="00350AC0"/>
    <w:rsid w:val="00355D8E"/>
    <w:rsid w:val="003602EC"/>
    <w:rsid w:val="00367FCD"/>
    <w:rsid w:val="00391CA6"/>
    <w:rsid w:val="00397953"/>
    <w:rsid w:val="003B59E8"/>
    <w:rsid w:val="003C519B"/>
    <w:rsid w:val="003D41CF"/>
    <w:rsid w:val="003E6CFC"/>
    <w:rsid w:val="003E7D6F"/>
    <w:rsid w:val="003F5668"/>
    <w:rsid w:val="00415F24"/>
    <w:rsid w:val="004163A0"/>
    <w:rsid w:val="004303FA"/>
    <w:rsid w:val="004333E4"/>
    <w:rsid w:val="00441CFC"/>
    <w:rsid w:val="0045017E"/>
    <w:rsid w:val="00451EC2"/>
    <w:rsid w:val="00455B0A"/>
    <w:rsid w:val="004630BE"/>
    <w:rsid w:val="0046583B"/>
    <w:rsid w:val="00467C0C"/>
    <w:rsid w:val="004722B8"/>
    <w:rsid w:val="00473482"/>
    <w:rsid w:val="00484EF9"/>
    <w:rsid w:val="004850F3"/>
    <w:rsid w:val="00491F0C"/>
    <w:rsid w:val="00493845"/>
    <w:rsid w:val="004A54D0"/>
    <w:rsid w:val="004B33D4"/>
    <w:rsid w:val="004C1E76"/>
    <w:rsid w:val="004C4117"/>
    <w:rsid w:val="004D3929"/>
    <w:rsid w:val="004D66EB"/>
    <w:rsid w:val="00500EF1"/>
    <w:rsid w:val="00522418"/>
    <w:rsid w:val="00525729"/>
    <w:rsid w:val="00527B8A"/>
    <w:rsid w:val="00534C94"/>
    <w:rsid w:val="005460F2"/>
    <w:rsid w:val="00556B58"/>
    <w:rsid w:val="00565A7D"/>
    <w:rsid w:val="00576986"/>
    <w:rsid w:val="00580524"/>
    <w:rsid w:val="005815DA"/>
    <w:rsid w:val="00583158"/>
    <w:rsid w:val="00587215"/>
    <w:rsid w:val="005915BA"/>
    <w:rsid w:val="00592FD1"/>
    <w:rsid w:val="005A64BB"/>
    <w:rsid w:val="005B47C5"/>
    <w:rsid w:val="005B56CA"/>
    <w:rsid w:val="005C5150"/>
    <w:rsid w:val="005F55BD"/>
    <w:rsid w:val="005F7B7A"/>
    <w:rsid w:val="00612923"/>
    <w:rsid w:val="00621C69"/>
    <w:rsid w:val="006627D2"/>
    <w:rsid w:val="00674F61"/>
    <w:rsid w:val="0067783F"/>
    <w:rsid w:val="00695B84"/>
    <w:rsid w:val="006B540A"/>
    <w:rsid w:val="006D224C"/>
    <w:rsid w:val="006E32C1"/>
    <w:rsid w:val="006F35E6"/>
    <w:rsid w:val="007021D4"/>
    <w:rsid w:val="007058ED"/>
    <w:rsid w:val="007066C3"/>
    <w:rsid w:val="00715DBF"/>
    <w:rsid w:val="0072225D"/>
    <w:rsid w:val="00722C2A"/>
    <w:rsid w:val="0073164F"/>
    <w:rsid w:val="00750096"/>
    <w:rsid w:val="00762443"/>
    <w:rsid w:val="00765BDF"/>
    <w:rsid w:val="00772BFC"/>
    <w:rsid w:val="007766E2"/>
    <w:rsid w:val="00793890"/>
    <w:rsid w:val="007C68C7"/>
    <w:rsid w:val="007C7B9B"/>
    <w:rsid w:val="007D17F2"/>
    <w:rsid w:val="007E5326"/>
    <w:rsid w:val="00802E3A"/>
    <w:rsid w:val="00807EC0"/>
    <w:rsid w:val="008178DD"/>
    <w:rsid w:val="00840343"/>
    <w:rsid w:val="00844FD2"/>
    <w:rsid w:val="00850784"/>
    <w:rsid w:val="0085535A"/>
    <w:rsid w:val="00861DBA"/>
    <w:rsid w:val="008772DA"/>
    <w:rsid w:val="00881B69"/>
    <w:rsid w:val="0088204A"/>
    <w:rsid w:val="008937B5"/>
    <w:rsid w:val="008A0B04"/>
    <w:rsid w:val="008A53D0"/>
    <w:rsid w:val="008B1931"/>
    <w:rsid w:val="008C0A86"/>
    <w:rsid w:val="008C6E5A"/>
    <w:rsid w:val="008E3D05"/>
    <w:rsid w:val="00917984"/>
    <w:rsid w:val="00930844"/>
    <w:rsid w:val="00941010"/>
    <w:rsid w:val="00941464"/>
    <w:rsid w:val="0094294C"/>
    <w:rsid w:val="00950F1F"/>
    <w:rsid w:val="0097647E"/>
    <w:rsid w:val="0098767A"/>
    <w:rsid w:val="00997683"/>
    <w:rsid w:val="009B464C"/>
    <w:rsid w:val="009C109A"/>
    <w:rsid w:val="009C32FE"/>
    <w:rsid w:val="009D38E6"/>
    <w:rsid w:val="009D52A1"/>
    <w:rsid w:val="009D755C"/>
    <w:rsid w:val="009E1767"/>
    <w:rsid w:val="009F2B91"/>
    <w:rsid w:val="00A00545"/>
    <w:rsid w:val="00A055DC"/>
    <w:rsid w:val="00A06940"/>
    <w:rsid w:val="00A16968"/>
    <w:rsid w:val="00A312BB"/>
    <w:rsid w:val="00A34F2F"/>
    <w:rsid w:val="00A40342"/>
    <w:rsid w:val="00A44768"/>
    <w:rsid w:val="00A47525"/>
    <w:rsid w:val="00A47578"/>
    <w:rsid w:val="00A5115B"/>
    <w:rsid w:val="00A522EE"/>
    <w:rsid w:val="00A52F83"/>
    <w:rsid w:val="00A542EC"/>
    <w:rsid w:val="00A75E0A"/>
    <w:rsid w:val="00AA285F"/>
    <w:rsid w:val="00AA7A13"/>
    <w:rsid w:val="00AC0367"/>
    <w:rsid w:val="00AC209E"/>
    <w:rsid w:val="00AD2D60"/>
    <w:rsid w:val="00AD3F10"/>
    <w:rsid w:val="00AD6B85"/>
    <w:rsid w:val="00AD715D"/>
    <w:rsid w:val="00AE020B"/>
    <w:rsid w:val="00B07454"/>
    <w:rsid w:val="00B07622"/>
    <w:rsid w:val="00B12890"/>
    <w:rsid w:val="00B132DE"/>
    <w:rsid w:val="00B1794A"/>
    <w:rsid w:val="00B209C2"/>
    <w:rsid w:val="00B32095"/>
    <w:rsid w:val="00B34373"/>
    <w:rsid w:val="00B43115"/>
    <w:rsid w:val="00B4474D"/>
    <w:rsid w:val="00B46ACE"/>
    <w:rsid w:val="00B64F68"/>
    <w:rsid w:val="00B727E8"/>
    <w:rsid w:val="00B7421E"/>
    <w:rsid w:val="00B840F3"/>
    <w:rsid w:val="00B87B2B"/>
    <w:rsid w:val="00BA15D1"/>
    <w:rsid w:val="00BD3357"/>
    <w:rsid w:val="00C06B9D"/>
    <w:rsid w:val="00C07CB5"/>
    <w:rsid w:val="00C128CE"/>
    <w:rsid w:val="00C15F83"/>
    <w:rsid w:val="00C16F90"/>
    <w:rsid w:val="00C3148A"/>
    <w:rsid w:val="00C51F07"/>
    <w:rsid w:val="00C52F61"/>
    <w:rsid w:val="00C574EA"/>
    <w:rsid w:val="00C6275E"/>
    <w:rsid w:val="00C6299F"/>
    <w:rsid w:val="00C911C6"/>
    <w:rsid w:val="00CA7575"/>
    <w:rsid w:val="00CB020C"/>
    <w:rsid w:val="00CB567F"/>
    <w:rsid w:val="00CC4F43"/>
    <w:rsid w:val="00CD53BD"/>
    <w:rsid w:val="00CF2C25"/>
    <w:rsid w:val="00CF4110"/>
    <w:rsid w:val="00CF6832"/>
    <w:rsid w:val="00D144FB"/>
    <w:rsid w:val="00D20442"/>
    <w:rsid w:val="00D24268"/>
    <w:rsid w:val="00D34B1D"/>
    <w:rsid w:val="00D35676"/>
    <w:rsid w:val="00D36564"/>
    <w:rsid w:val="00D425A4"/>
    <w:rsid w:val="00D432EE"/>
    <w:rsid w:val="00D57DF8"/>
    <w:rsid w:val="00D61D43"/>
    <w:rsid w:val="00D66645"/>
    <w:rsid w:val="00D7444E"/>
    <w:rsid w:val="00D81F74"/>
    <w:rsid w:val="00D852D5"/>
    <w:rsid w:val="00D95C84"/>
    <w:rsid w:val="00DB730D"/>
    <w:rsid w:val="00DD35CB"/>
    <w:rsid w:val="00DF0226"/>
    <w:rsid w:val="00E212E1"/>
    <w:rsid w:val="00E45101"/>
    <w:rsid w:val="00E4554A"/>
    <w:rsid w:val="00E54C35"/>
    <w:rsid w:val="00E55C58"/>
    <w:rsid w:val="00E56CE8"/>
    <w:rsid w:val="00E56EB7"/>
    <w:rsid w:val="00E62F48"/>
    <w:rsid w:val="00E65CA0"/>
    <w:rsid w:val="00E7717A"/>
    <w:rsid w:val="00E92CA9"/>
    <w:rsid w:val="00E95BE6"/>
    <w:rsid w:val="00EA3A84"/>
    <w:rsid w:val="00EA6FC4"/>
    <w:rsid w:val="00EB4177"/>
    <w:rsid w:val="00EB4804"/>
    <w:rsid w:val="00EC75B6"/>
    <w:rsid w:val="00ED2BD6"/>
    <w:rsid w:val="00ED6837"/>
    <w:rsid w:val="00F018F9"/>
    <w:rsid w:val="00F02097"/>
    <w:rsid w:val="00F0496E"/>
    <w:rsid w:val="00F12BB1"/>
    <w:rsid w:val="00F1306D"/>
    <w:rsid w:val="00F25A4C"/>
    <w:rsid w:val="00F4161E"/>
    <w:rsid w:val="00F45985"/>
    <w:rsid w:val="00F56DE1"/>
    <w:rsid w:val="00F617C0"/>
    <w:rsid w:val="00F73FAA"/>
    <w:rsid w:val="00F774AE"/>
    <w:rsid w:val="00F87F82"/>
    <w:rsid w:val="00FA636D"/>
    <w:rsid w:val="00FB07CA"/>
    <w:rsid w:val="00FC20A0"/>
    <w:rsid w:val="00FD4213"/>
    <w:rsid w:val="00FD55D0"/>
    <w:rsid w:val="00FE2288"/>
    <w:rsid w:val="00FF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57197"/>
  <w15:docId w15:val="{7172EA13-9F13-4B4B-93AF-F0639991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209C2"/>
    <w:pPr>
      <w:spacing w:before="60" w:line="276" w:lineRule="auto"/>
      <w:jc w:val="both"/>
    </w:pPr>
    <w:rPr>
      <w:sz w:val="22"/>
      <w:szCs w:val="22"/>
      <w:lang w:val="sr-Latn-CS" w:bidi="en-US"/>
    </w:rPr>
  </w:style>
  <w:style w:type="paragraph" w:styleId="Cmsor1">
    <w:name w:val="heading 1"/>
    <w:basedOn w:val="Norml"/>
    <w:next w:val="Norml"/>
    <w:link w:val="Cmsor1Char"/>
    <w:uiPriority w:val="9"/>
    <w:qFormat/>
    <w:rsid w:val="00B209C2"/>
    <w:pPr>
      <w:keepNext/>
      <w:keepLines/>
      <w:pageBreakBefore/>
      <w:numPr>
        <w:numId w:val="1"/>
      </w:numPr>
      <w:spacing w:before="840"/>
      <w:contextualSpacing/>
      <w:jc w:val="left"/>
      <w:outlineLvl w:val="0"/>
    </w:pPr>
    <w:rPr>
      <w:rFonts w:ascii="Cambria" w:hAnsi="Cambria"/>
      <w:b/>
      <w:bCs/>
      <w:sz w:val="28"/>
      <w:szCs w:val="28"/>
      <w:lang w:bidi="ar-SA"/>
    </w:rPr>
  </w:style>
  <w:style w:type="paragraph" w:styleId="Cmsor2">
    <w:name w:val="heading 2"/>
    <w:basedOn w:val="Norml"/>
    <w:next w:val="Norml"/>
    <w:link w:val="Cmsor2Char"/>
    <w:uiPriority w:val="9"/>
    <w:qFormat/>
    <w:rsid w:val="00B209C2"/>
    <w:pPr>
      <w:keepNext/>
      <w:keepLines/>
      <w:numPr>
        <w:ilvl w:val="1"/>
        <w:numId w:val="1"/>
      </w:numPr>
      <w:spacing w:before="200"/>
      <w:jc w:val="left"/>
      <w:outlineLvl w:val="1"/>
    </w:pPr>
    <w:rPr>
      <w:rFonts w:ascii="Cambria" w:hAnsi="Cambria"/>
      <w:b/>
      <w:bCs/>
      <w:sz w:val="26"/>
      <w:szCs w:val="26"/>
      <w:lang w:bidi="ar-SA"/>
    </w:rPr>
  </w:style>
  <w:style w:type="paragraph" w:styleId="Cmsor3">
    <w:name w:val="heading 3"/>
    <w:basedOn w:val="Norml"/>
    <w:next w:val="Norml"/>
    <w:link w:val="Cmsor3Char"/>
    <w:uiPriority w:val="9"/>
    <w:qFormat/>
    <w:rsid w:val="00B209C2"/>
    <w:pPr>
      <w:keepNext/>
      <w:keepLines/>
      <w:numPr>
        <w:ilvl w:val="2"/>
        <w:numId w:val="1"/>
      </w:numPr>
      <w:spacing w:before="200" w:line="271" w:lineRule="auto"/>
      <w:jc w:val="left"/>
      <w:outlineLvl w:val="2"/>
    </w:pPr>
    <w:rPr>
      <w:rFonts w:ascii="Cambria" w:hAnsi="Cambria"/>
      <w:b/>
      <w:bCs/>
      <w:sz w:val="20"/>
      <w:szCs w:val="20"/>
      <w:lang w:bidi="ar-SA"/>
    </w:rPr>
  </w:style>
  <w:style w:type="paragraph" w:styleId="Cmsor4">
    <w:name w:val="heading 4"/>
    <w:basedOn w:val="Norml"/>
    <w:next w:val="Norml"/>
    <w:link w:val="Cmsor4Char"/>
    <w:uiPriority w:val="9"/>
    <w:qFormat/>
    <w:rsid w:val="00B209C2"/>
    <w:pPr>
      <w:keepNext/>
      <w:keepLines/>
      <w:numPr>
        <w:ilvl w:val="3"/>
        <w:numId w:val="1"/>
      </w:numPr>
      <w:spacing w:before="200"/>
      <w:jc w:val="left"/>
      <w:outlineLvl w:val="3"/>
    </w:pPr>
    <w:rPr>
      <w:rFonts w:ascii="Cambria" w:hAnsi="Cambria"/>
      <w:b/>
      <w:bCs/>
      <w:i/>
      <w:iCs/>
      <w:sz w:val="20"/>
      <w:szCs w:val="20"/>
      <w:lang w:bidi="ar-SA"/>
    </w:rPr>
  </w:style>
  <w:style w:type="paragraph" w:styleId="Cmsor5">
    <w:name w:val="heading 5"/>
    <w:basedOn w:val="Norml"/>
    <w:next w:val="Norml"/>
    <w:link w:val="Cmsor5Char"/>
    <w:uiPriority w:val="9"/>
    <w:qFormat/>
    <w:rsid w:val="00B209C2"/>
    <w:pPr>
      <w:spacing w:before="200"/>
      <w:outlineLvl w:val="4"/>
    </w:pPr>
    <w:rPr>
      <w:rFonts w:ascii="Cambria" w:hAnsi="Cambria"/>
      <w:b/>
      <w:bCs/>
      <w:color w:val="7F7F7F"/>
      <w:sz w:val="20"/>
      <w:szCs w:val="20"/>
      <w:lang w:val="en-US" w:bidi="ar-SA"/>
    </w:rPr>
  </w:style>
  <w:style w:type="paragraph" w:styleId="Cmsor6">
    <w:name w:val="heading 6"/>
    <w:basedOn w:val="Norml"/>
    <w:next w:val="Norml"/>
    <w:link w:val="Cmsor6Char"/>
    <w:uiPriority w:val="9"/>
    <w:qFormat/>
    <w:rsid w:val="00B209C2"/>
    <w:pPr>
      <w:spacing w:line="271" w:lineRule="auto"/>
      <w:outlineLvl w:val="5"/>
    </w:pPr>
    <w:rPr>
      <w:rFonts w:ascii="Cambria" w:hAnsi="Cambria"/>
      <w:b/>
      <w:bCs/>
      <w:i/>
      <w:iCs/>
      <w:color w:val="7F7F7F"/>
      <w:sz w:val="20"/>
      <w:szCs w:val="20"/>
      <w:lang w:val="en-US" w:bidi="ar-SA"/>
    </w:rPr>
  </w:style>
  <w:style w:type="paragraph" w:styleId="Cmsor7">
    <w:name w:val="heading 7"/>
    <w:basedOn w:val="Norml"/>
    <w:next w:val="Norml"/>
    <w:link w:val="Cmsor7Char"/>
    <w:uiPriority w:val="9"/>
    <w:qFormat/>
    <w:rsid w:val="00B209C2"/>
    <w:pPr>
      <w:outlineLvl w:val="6"/>
    </w:pPr>
    <w:rPr>
      <w:rFonts w:ascii="Cambria" w:hAnsi="Cambria"/>
      <w:i/>
      <w:iCs/>
      <w:sz w:val="20"/>
      <w:szCs w:val="20"/>
      <w:lang w:val="en-US" w:bidi="ar-SA"/>
    </w:rPr>
  </w:style>
  <w:style w:type="paragraph" w:styleId="Cmsor8">
    <w:name w:val="heading 8"/>
    <w:basedOn w:val="Norml"/>
    <w:next w:val="Norml"/>
    <w:link w:val="Cmsor8Char"/>
    <w:uiPriority w:val="9"/>
    <w:qFormat/>
    <w:rsid w:val="00B209C2"/>
    <w:pPr>
      <w:outlineLvl w:val="7"/>
    </w:pPr>
    <w:rPr>
      <w:rFonts w:ascii="Cambria" w:hAnsi="Cambria"/>
      <w:sz w:val="20"/>
      <w:szCs w:val="20"/>
      <w:lang w:val="en-US" w:bidi="ar-SA"/>
    </w:rPr>
  </w:style>
  <w:style w:type="paragraph" w:styleId="Cmsor9">
    <w:name w:val="heading 9"/>
    <w:basedOn w:val="Norml"/>
    <w:next w:val="Norml"/>
    <w:link w:val="Cmsor9Char"/>
    <w:uiPriority w:val="9"/>
    <w:qFormat/>
    <w:rsid w:val="00B209C2"/>
    <w:pPr>
      <w:outlineLvl w:val="8"/>
    </w:pPr>
    <w:rPr>
      <w:rFonts w:ascii="Cambria" w:hAnsi="Cambria"/>
      <w:i/>
      <w:iCs/>
      <w:spacing w:val="5"/>
      <w:sz w:val="20"/>
      <w:szCs w:val="20"/>
      <w:lang w:val="en-US" w:bidi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5460F2"/>
    <w:pPr>
      <w:tabs>
        <w:tab w:val="center" w:pos="4680"/>
        <w:tab w:val="right" w:pos="9360"/>
      </w:tabs>
      <w:spacing w:line="240" w:lineRule="auto"/>
      <w:jc w:val="left"/>
    </w:pPr>
  </w:style>
  <w:style w:type="character" w:customStyle="1" w:styleId="lfejChar">
    <w:name w:val="Élőfej Char"/>
    <w:link w:val="lfej"/>
    <w:uiPriority w:val="99"/>
    <w:rsid w:val="005460F2"/>
    <w:rPr>
      <w:lang w:val="sr-Latn-CS"/>
    </w:rPr>
  </w:style>
  <w:style w:type="paragraph" w:styleId="llb">
    <w:name w:val="footer"/>
    <w:basedOn w:val="Norml"/>
    <w:link w:val="llbChar"/>
    <w:uiPriority w:val="99"/>
    <w:unhideWhenUsed/>
    <w:rsid w:val="005460F2"/>
    <w:pPr>
      <w:tabs>
        <w:tab w:val="center" w:pos="4680"/>
        <w:tab w:val="right" w:pos="9360"/>
      </w:tabs>
      <w:spacing w:line="240" w:lineRule="auto"/>
      <w:jc w:val="left"/>
    </w:pPr>
  </w:style>
  <w:style w:type="character" w:customStyle="1" w:styleId="llbChar">
    <w:name w:val="Élőláb Char"/>
    <w:link w:val="llb"/>
    <w:uiPriority w:val="99"/>
    <w:rsid w:val="005460F2"/>
    <w:rPr>
      <w:lang w:val="sr-Latn-CS"/>
    </w:rPr>
  </w:style>
  <w:style w:type="character" w:styleId="Helyrzszveg">
    <w:name w:val="Placeholder Text"/>
    <w:uiPriority w:val="99"/>
    <w:semiHidden/>
    <w:rsid w:val="001E2163"/>
    <w:rPr>
      <w:color w:val="80808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1E21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uiPriority w:val="99"/>
    <w:semiHidden/>
    <w:rsid w:val="001E2163"/>
    <w:rPr>
      <w:rFonts w:ascii="Tahoma" w:hAnsi="Tahoma" w:cs="Tahoma"/>
      <w:sz w:val="16"/>
      <w:szCs w:val="16"/>
    </w:rPr>
  </w:style>
  <w:style w:type="paragraph" w:styleId="Nincstrkz">
    <w:name w:val="No Spacing"/>
    <w:basedOn w:val="Norml"/>
    <w:link w:val="NincstrkzChar"/>
    <w:uiPriority w:val="1"/>
    <w:qFormat/>
    <w:rsid w:val="00B209C2"/>
    <w:pPr>
      <w:spacing w:line="240" w:lineRule="auto"/>
    </w:pPr>
  </w:style>
  <w:style w:type="character" w:customStyle="1" w:styleId="NincstrkzChar">
    <w:name w:val="Nincs térköz Char"/>
    <w:basedOn w:val="Bekezdsalapbettpusa"/>
    <w:link w:val="Nincstrkz"/>
    <w:uiPriority w:val="1"/>
    <w:rsid w:val="00B209C2"/>
  </w:style>
  <w:style w:type="character" w:customStyle="1" w:styleId="Cmsor3Char">
    <w:name w:val="Címsor 3 Char"/>
    <w:link w:val="Cmsor3"/>
    <w:uiPriority w:val="9"/>
    <w:rsid w:val="00B209C2"/>
    <w:rPr>
      <w:rFonts w:ascii="Cambria" w:hAnsi="Cambria"/>
      <w:b/>
      <w:bCs/>
      <w:lang w:val="sr-Latn-CS"/>
    </w:rPr>
  </w:style>
  <w:style w:type="table" w:styleId="Rcsostblzat">
    <w:name w:val="Table Grid"/>
    <w:basedOn w:val="Normltblzat"/>
    <w:uiPriority w:val="59"/>
    <w:rsid w:val="005815D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m">
    <w:name w:val="Title"/>
    <w:basedOn w:val="Norml"/>
    <w:next w:val="Norml"/>
    <w:link w:val="CmChar"/>
    <w:uiPriority w:val="10"/>
    <w:qFormat/>
    <w:rsid w:val="00B209C2"/>
    <w:pPr>
      <w:pBdr>
        <w:bottom w:val="single" w:sz="4" w:space="1" w:color="auto"/>
      </w:pBdr>
      <w:spacing w:line="240" w:lineRule="auto"/>
      <w:contextualSpacing/>
      <w:jc w:val="center"/>
    </w:pPr>
    <w:rPr>
      <w:rFonts w:ascii="Cambria" w:hAnsi="Cambria"/>
      <w:caps/>
      <w:spacing w:val="5"/>
      <w:sz w:val="52"/>
      <w:szCs w:val="52"/>
      <w:lang w:bidi="ar-SA"/>
    </w:rPr>
  </w:style>
  <w:style w:type="character" w:customStyle="1" w:styleId="CmChar">
    <w:name w:val="Cím Char"/>
    <w:link w:val="Cm"/>
    <w:uiPriority w:val="10"/>
    <w:rsid w:val="00B209C2"/>
    <w:rPr>
      <w:rFonts w:ascii="Cambria" w:eastAsia="Times New Roman" w:hAnsi="Cambria" w:cs="Times New Roman"/>
      <w:caps/>
      <w:spacing w:val="5"/>
      <w:sz w:val="52"/>
      <w:szCs w:val="52"/>
      <w:lang w:val="sr-Latn-CS"/>
    </w:rPr>
  </w:style>
  <w:style w:type="paragraph" w:customStyle="1" w:styleId="NormalImeiPrezime">
    <w:name w:val="Normal Ime i Prezime"/>
    <w:basedOn w:val="Norml"/>
    <w:next w:val="Norml"/>
    <w:qFormat/>
    <w:rsid w:val="00B209C2"/>
    <w:pPr>
      <w:spacing w:line="240" w:lineRule="auto"/>
      <w:jc w:val="center"/>
    </w:pPr>
    <w:rPr>
      <w:caps/>
      <w:sz w:val="28"/>
    </w:rPr>
  </w:style>
  <w:style w:type="character" w:customStyle="1" w:styleId="Cmsor1Char">
    <w:name w:val="Címsor 1 Char"/>
    <w:link w:val="Cmsor1"/>
    <w:uiPriority w:val="9"/>
    <w:rsid w:val="00B209C2"/>
    <w:rPr>
      <w:rFonts w:ascii="Cambria" w:hAnsi="Cambria"/>
      <w:b/>
      <w:bCs/>
      <w:sz w:val="28"/>
      <w:szCs w:val="28"/>
      <w:lang w:val="sr-Latn-CS"/>
    </w:rPr>
  </w:style>
  <w:style w:type="character" w:customStyle="1" w:styleId="Cmsor2Char">
    <w:name w:val="Címsor 2 Char"/>
    <w:link w:val="Cmsor2"/>
    <w:uiPriority w:val="9"/>
    <w:rsid w:val="00B209C2"/>
    <w:rPr>
      <w:rFonts w:ascii="Cambria" w:hAnsi="Cambria"/>
      <w:b/>
      <w:bCs/>
      <w:sz w:val="26"/>
      <w:szCs w:val="26"/>
      <w:lang w:val="sr-Latn-CS"/>
    </w:rPr>
  </w:style>
  <w:style w:type="character" w:customStyle="1" w:styleId="Cmsor4Char">
    <w:name w:val="Címsor 4 Char"/>
    <w:link w:val="Cmsor4"/>
    <w:uiPriority w:val="9"/>
    <w:rsid w:val="00B209C2"/>
    <w:rPr>
      <w:rFonts w:ascii="Cambria" w:hAnsi="Cambria"/>
      <w:b/>
      <w:bCs/>
      <w:i/>
      <w:iCs/>
      <w:lang w:val="sr-Latn-CS"/>
    </w:rPr>
  </w:style>
  <w:style w:type="character" w:customStyle="1" w:styleId="Cmsor5Char">
    <w:name w:val="Címsor 5 Char"/>
    <w:link w:val="Cmsor5"/>
    <w:uiPriority w:val="9"/>
    <w:rsid w:val="00B209C2"/>
    <w:rPr>
      <w:rFonts w:ascii="Cambria" w:eastAsia="Times New Roman" w:hAnsi="Cambria" w:cs="Times New Roman"/>
      <w:b/>
      <w:bCs/>
      <w:color w:val="7F7F7F"/>
    </w:rPr>
  </w:style>
  <w:style w:type="character" w:customStyle="1" w:styleId="Cmsor6Char">
    <w:name w:val="Címsor 6 Char"/>
    <w:link w:val="Cmsor6"/>
    <w:uiPriority w:val="9"/>
    <w:rsid w:val="00B209C2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Cmsor7Char">
    <w:name w:val="Címsor 7 Char"/>
    <w:link w:val="Cmsor7"/>
    <w:uiPriority w:val="9"/>
    <w:rsid w:val="00B209C2"/>
    <w:rPr>
      <w:rFonts w:ascii="Cambria" w:eastAsia="Times New Roman" w:hAnsi="Cambria" w:cs="Times New Roman"/>
      <w:i/>
      <w:iCs/>
    </w:rPr>
  </w:style>
  <w:style w:type="character" w:customStyle="1" w:styleId="Cmsor8Char">
    <w:name w:val="Címsor 8 Char"/>
    <w:link w:val="Cmsor8"/>
    <w:uiPriority w:val="9"/>
    <w:rsid w:val="00B209C2"/>
    <w:rPr>
      <w:rFonts w:ascii="Cambria" w:eastAsia="Times New Roman" w:hAnsi="Cambria" w:cs="Times New Roman"/>
    </w:rPr>
  </w:style>
  <w:style w:type="character" w:customStyle="1" w:styleId="Cmsor9Char">
    <w:name w:val="Címsor 9 Char"/>
    <w:link w:val="Cmsor9"/>
    <w:uiPriority w:val="9"/>
    <w:rsid w:val="00B209C2"/>
    <w:rPr>
      <w:rFonts w:ascii="Cambria" w:eastAsia="Times New Roman" w:hAnsi="Cambria" w:cs="Times New Roman"/>
      <w:i/>
      <w:iCs/>
      <w:spacing w:val="5"/>
    </w:rPr>
  </w:style>
  <w:style w:type="paragraph" w:styleId="Alcm">
    <w:name w:val="Subtitle"/>
    <w:basedOn w:val="Norml"/>
    <w:next w:val="Norml"/>
    <w:link w:val="AlcmChar"/>
    <w:uiPriority w:val="11"/>
    <w:qFormat/>
    <w:rsid w:val="00B209C2"/>
    <w:pPr>
      <w:spacing w:after="600"/>
    </w:pPr>
    <w:rPr>
      <w:rFonts w:ascii="Cambria" w:hAnsi="Cambria"/>
      <w:i/>
      <w:iCs/>
      <w:spacing w:val="13"/>
      <w:sz w:val="24"/>
      <w:szCs w:val="24"/>
      <w:lang w:val="en-US" w:bidi="ar-SA"/>
    </w:rPr>
  </w:style>
  <w:style w:type="character" w:customStyle="1" w:styleId="AlcmChar">
    <w:name w:val="Alcím Char"/>
    <w:link w:val="Alcm"/>
    <w:uiPriority w:val="11"/>
    <w:rsid w:val="00B209C2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Kiemels2">
    <w:name w:val="Strong"/>
    <w:uiPriority w:val="22"/>
    <w:qFormat/>
    <w:rsid w:val="00B209C2"/>
    <w:rPr>
      <w:b/>
      <w:bCs/>
    </w:rPr>
  </w:style>
  <w:style w:type="character" w:styleId="Kiemels">
    <w:name w:val="Emphasis"/>
    <w:uiPriority w:val="20"/>
    <w:qFormat/>
    <w:rsid w:val="00B209C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aszerbekezds">
    <w:name w:val="List Paragraph"/>
    <w:basedOn w:val="Norml"/>
    <w:next w:val="Norml"/>
    <w:uiPriority w:val="34"/>
    <w:qFormat/>
    <w:rsid w:val="00B209C2"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rsid w:val="00B209C2"/>
    <w:pPr>
      <w:spacing w:before="200"/>
      <w:ind w:left="360" w:right="360"/>
    </w:pPr>
    <w:rPr>
      <w:i/>
      <w:iCs/>
      <w:sz w:val="20"/>
      <w:szCs w:val="20"/>
      <w:lang w:val="en-US" w:bidi="ar-SA"/>
    </w:rPr>
  </w:style>
  <w:style w:type="character" w:customStyle="1" w:styleId="IdzetChar">
    <w:name w:val="Idézet Char"/>
    <w:link w:val="Idzet"/>
    <w:uiPriority w:val="29"/>
    <w:rsid w:val="00B209C2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209C2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  <w:sz w:val="20"/>
      <w:szCs w:val="20"/>
      <w:lang w:val="en-US" w:bidi="ar-SA"/>
    </w:rPr>
  </w:style>
  <w:style w:type="character" w:customStyle="1" w:styleId="KiemeltidzetChar">
    <w:name w:val="Kiemelt idézet Char"/>
    <w:link w:val="Kiemeltidzet"/>
    <w:uiPriority w:val="30"/>
    <w:rsid w:val="00B209C2"/>
    <w:rPr>
      <w:b/>
      <w:bCs/>
      <w:i/>
      <w:iCs/>
    </w:rPr>
  </w:style>
  <w:style w:type="character" w:styleId="Finomkiemels">
    <w:name w:val="Subtle Emphasis"/>
    <w:uiPriority w:val="19"/>
    <w:qFormat/>
    <w:rsid w:val="00B209C2"/>
    <w:rPr>
      <w:i/>
      <w:iCs/>
    </w:rPr>
  </w:style>
  <w:style w:type="character" w:styleId="Erskiemels">
    <w:name w:val="Intense Emphasis"/>
    <w:uiPriority w:val="21"/>
    <w:qFormat/>
    <w:rsid w:val="00B209C2"/>
    <w:rPr>
      <w:b/>
      <w:bCs/>
    </w:rPr>
  </w:style>
  <w:style w:type="character" w:styleId="Finomhivatkozs">
    <w:name w:val="Subtle Reference"/>
    <w:uiPriority w:val="31"/>
    <w:qFormat/>
    <w:rsid w:val="00B209C2"/>
    <w:rPr>
      <w:smallCaps/>
    </w:rPr>
  </w:style>
  <w:style w:type="character" w:styleId="Ershivatkozs">
    <w:name w:val="Intense Reference"/>
    <w:uiPriority w:val="32"/>
    <w:qFormat/>
    <w:rsid w:val="00B209C2"/>
    <w:rPr>
      <w:smallCaps/>
      <w:spacing w:val="5"/>
      <w:u w:val="single"/>
    </w:rPr>
  </w:style>
  <w:style w:type="character" w:styleId="Knyvcme">
    <w:name w:val="Book Title"/>
    <w:uiPriority w:val="33"/>
    <w:qFormat/>
    <w:rsid w:val="00B209C2"/>
    <w:rPr>
      <w:i/>
      <w:iCs/>
      <w:smallCaps/>
      <w:spacing w:val="5"/>
    </w:rPr>
  </w:style>
  <w:style w:type="paragraph" w:styleId="Tartalomjegyzkcmsora">
    <w:name w:val="TOC Heading"/>
    <w:basedOn w:val="Cmsor1"/>
    <w:next w:val="Norml"/>
    <w:uiPriority w:val="39"/>
    <w:qFormat/>
    <w:rsid w:val="00B209C2"/>
    <w:pPr>
      <w:numPr>
        <w:numId w:val="0"/>
      </w:numPr>
      <w:outlineLvl w:val="9"/>
    </w:pPr>
    <w:rPr>
      <w:lang w:bidi="en-US"/>
    </w:rPr>
  </w:style>
  <w:style w:type="paragraph" w:customStyle="1" w:styleId="Heading1nonumbering">
    <w:name w:val="Heading 1 no numbering"/>
    <w:basedOn w:val="Cmsor1"/>
    <w:next w:val="Norml"/>
    <w:qFormat/>
    <w:rsid w:val="00B209C2"/>
    <w:pPr>
      <w:numPr>
        <w:numId w:val="0"/>
      </w:numPr>
    </w:pPr>
    <w:rPr>
      <w:lang w:bidi="en-US"/>
    </w:rPr>
  </w:style>
  <w:style w:type="paragraph" w:styleId="TJ1">
    <w:name w:val="toc 1"/>
    <w:basedOn w:val="Norml"/>
    <w:next w:val="Norml"/>
    <w:autoRedefine/>
    <w:uiPriority w:val="39"/>
    <w:unhideWhenUsed/>
    <w:rsid w:val="009D38E6"/>
    <w:pPr>
      <w:tabs>
        <w:tab w:val="right" w:leader="dot" w:pos="9628"/>
      </w:tabs>
      <w:spacing w:after="100"/>
    </w:pPr>
  </w:style>
  <w:style w:type="character" w:styleId="Hiperhivatkozs">
    <w:name w:val="Hyperlink"/>
    <w:uiPriority w:val="99"/>
    <w:unhideWhenUsed/>
    <w:rsid w:val="00D20442"/>
    <w:rPr>
      <w:color w:val="0000FF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73164F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rsid w:val="0073164F"/>
    <w:rPr>
      <w:sz w:val="20"/>
      <w:szCs w:val="20"/>
      <w:lang w:val="sr-Latn-CS"/>
    </w:rPr>
  </w:style>
  <w:style w:type="character" w:styleId="Lbjegyzet-hivatkozs">
    <w:name w:val="footnote reference"/>
    <w:uiPriority w:val="99"/>
    <w:semiHidden/>
    <w:unhideWhenUsed/>
    <w:rsid w:val="0073164F"/>
    <w:rPr>
      <w:vertAlign w:val="superscript"/>
    </w:rPr>
  </w:style>
  <w:style w:type="paragraph" w:styleId="TJ2">
    <w:name w:val="toc 2"/>
    <w:basedOn w:val="Norml"/>
    <w:next w:val="Norml"/>
    <w:autoRedefine/>
    <w:uiPriority w:val="39"/>
    <w:unhideWhenUsed/>
    <w:rsid w:val="000C11FE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C11FE"/>
    <w:pPr>
      <w:spacing w:after="100"/>
      <w:ind w:left="440"/>
    </w:pPr>
  </w:style>
  <w:style w:type="paragraph" w:styleId="Irodalomjegyzk">
    <w:name w:val="Bibliography"/>
    <w:basedOn w:val="Norml"/>
    <w:next w:val="Norml"/>
    <w:uiPriority w:val="37"/>
    <w:unhideWhenUsed/>
    <w:rsid w:val="0002413D"/>
    <w:pPr>
      <w:ind w:left="720" w:hanging="720"/>
      <w:jc w:val="left"/>
    </w:pPr>
  </w:style>
  <w:style w:type="paragraph" w:customStyle="1" w:styleId="Normalfigure-table">
    <w:name w:val="Normal figure-table"/>
    <w:basedOn w:val="Norml"/>
    <w:next w:val="Norml"/>
    <w:qFormat/>
    <w:rsid w:val="00B209C2"/>
    <w:pPr>
      <w:jc w:val="center"/>
    </w:pPr>
    <w:rPr>
      <w:lang w:bidi="ar-SA"/>
    </w:rPr>
  </w:style>
  <w:style w:type="paragraph" w:styleId="Kpalrs">
    <w:name w:val="caption"/>
    <w:basedOn w:val="Norml"/>
    <w:next w:val="Norml"/>
    <w:uiPriority w:val="35"/>
    <w:qFormat/>
    <w:rsid w:val="00B209C2"/>
    <w:pPr>
      <w:spacing w:before="0" w:after="200" w:line="240" w:lineRule="auto"/>
      <w:jc w:val="center"/>
    </w:pPr>
    <w:rPr>
      <w:b/>
      <w:bCs/>
      <w:sz w:val="18"/>
      <w:szCs w:val="18"/>
    </w:rPr>
  </w:style>
  <w:style w:type="table" w:customStyle="1" w:styleId="LightList1">
    <w:name w:val="Light List1"/>
    <w:basedOn w:val="Normltblzat"/>
    <w:uiPriority w:val="61"/>
    <w:rsid w:val="00AD715D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Normalprogramcode">
    <w:name w:val="Normal program code"/>
    <w:basedOn w:val="Norml"/>
    <w:qFormat/>
    <w:rsid w:val="00B209C2"/>
    <w:pPr>
      <w:spacing w:before="0" w:line="240" w:lineRule="auto"/>
      <w:ind w:left="567" w:right="567"/>
      <w:jc w:val="left"/>
    </w:pPr>
    <w:rPr>
      <w:rFonts w:ascii="Courier New" w:hAnsi="Courier New"/>
      <w:sz w:val="18"/>
      <w:lang w:bidi="ar-SA"/>
    </w:rPr>
  </w:style>
  <w:style w:type="paragraph" w:customStyle="1" w:styleId="Normalprogramcodeframed">
    <w:name w:val="Normal program code framed"/>
    <w:basedOn w:val="Normalprogramcode"/>
    <w:qFormat/>
    <w:rsid w:val="00B209C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styleId="Oldalszm">
    <w:name w:val="page number"/>
    <w:basedOn w:val="Bekezdsalapbettpusa"/>
    <w:rsid w:val="00A40342"/>
  </w:style>
  <w:style w:type="character" w:styleId="Jegyzethivatkozs">
    <w:name w:val="annotation reference"/>
    <w:basedOn w:val="Bekezdsalapbettpusa"/>
    <w:uiPriority w:val="99"/>
    <w:semiHidden/>
    <w:unhideWhenUsed/>
    <w:rsid w:val="002E7436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2E7436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2E7436"/>
    <w:rPr>
      <w:lang w:val="sr-Latn-CS" w:bidi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E743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E7436"/>
    <w:rPr>
      <w:b/>
      <w:bCs/>
      <w:lang w:val="sr-Latn-CS" w:bidi="en-US"/>
    </w:rPr>
  </w:style>
  <w:style w:type="paragraph" w:styleId="Vltozat">
    <w:name w:val="Revision"/>
    <w:hidden/>
    <w:uiPriority w:val="99"/>
    <w:semiHidden/>
    <w:rsid w:val="00C51F07"/>
    <w:rPr>
      <w:sz w:val="22"/>
      <w:szCs w:val="22"/>
      <w:lang w:val="sr-Latn-CS" w:bidi="en-US"/>
    </w:rPr>
  </w:style>
  <w:style w:type="character" w:customStyle="1" w:styleId="markedcontent">
    <w:name w:val="markedcontent"/>
    <w:basedOn w:val="Bekezdsalapbettpusa"/>
    <w:rsid w:val="00583158"/>
  </w:style>
  <w:style w:type="character" w:customStyle="1" w:styleId="UnresolvedMention1">
    <w:name w:val="Unresolved Mention1"/>
    <w:basedOn w:val="Bekezdsalapbettpusa"/>
    <w:uiPriority w:val="99"/>
    <w:semiHidden/>
    <w:unhideWhenUsed/>
    <w:rsid w:val="009D755C"/>
    <w:rPr>
      <w:color w:val="605E5C"/>
      <w:shd w:val="clear" w:color="auto" w:fill="E1DFDD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E4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 w:cs="Courier New"/>
      <w:sz w:val="20"/>
      <w:szCs w:val="20"/>
      <w:lang w:val="en-US" w:bidi="ar-SA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E4B2E"/>
    <w:rPr>
      <w:rFonts w:ascii="Courier New" w:hAnsi="Courier New" w:cs="Courier New"/>
    </w:rPr>
  </w:style>
  <w:style w:type="character" w:styleId="HTML-kd">
    <w:name w:val="HTML Code"/>
    <w:basedOn w:val="Bekezdsalapbettpusa"/>
    <w:uiPriority w:val="99"/>
    <w:semiHidden/>
    <w:unhideWhenUsed/>
    <w:rsid w:val="001E4B2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Bekezdsalapbettpusa"/>
    <w:rsid w:val="001E4B2E"/>
  </w:style>
  <w:style w:type="character" w:customStyle="1" w:styleId="hljs-string">
    <w:name w:val="hljs-string"/>
    <w:basedOn w:val="Bekezdsalapbettpusa"/>
    <w:rsid w:val="001E4B2E"/>
  </w:style>
  <w:style w:type="character" w:styleId="Feloldatlanmegemlts">
    <w:name w:val="Unresolved Mention"/>
    <w:basedOn w:val="Bekezdsalapbettpusa"/>
    <w:uiPriority w:val="99"/>
    <w:semiHidden/>
    <w:unhideWhenUsed/>
    <w:rsid w:val="00881B69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240C01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GB" w:eastAsia="en-GB" w:bidi="ar-SA"/>
    </w:rPr>
  </w:style>
  <w:style w:type="character" w:styleId="Mrltotthiperhivatkozs">
    <w:name w:val="FollowedHyperlink"/>
    <w:basedOn w:val="Bekezdsalapbettpusa"/>
    <w:uiPriority w:val="99"/>
    <w:semiHidden/>
    <w:unhideWhenUsed/>
    <w:rsid w:val="00467C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3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950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88160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394306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54753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538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267144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606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8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2076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29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6256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5534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gor\Application%20Data\Microsoft\Templates\template%20zavrsni%20r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C0242-42D2-4FA4-95FD-F3EB343BF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zavrsni rad</Template>
  <TotalTime>202</TotalTime>
  <Pages>8</Pages>
  <Words>1269</Words>
  <Characters>7238</Characters>
  <Application>Microsoft Office Word</Application>
  <DocSecurity>0</DocSecurity>
  <Lines>60</Lines>
  <Paragraphs>16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Upiši naziv teme rada</vt:lpstr>
      <vt:lpstr>Upiši naziv teme rada</vt:lpstr>
    </vt:vector>
  </TitlesOfParts>
  <Company>VTS Subotica</Company>
  <LinksUpToDate>false</LinksUpToDate>
  <CharactersWithSpaces>8491</CharactersWithSpaces>
  <SharedDoc>false</SharedDoc>
  <HLinks>
    <vt:vector size="144" baseType="variant">
      <vt:variant>
        <vt:i4>1245246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_Toc94610716</vt:lpwstr>
      </vt:variant>
      <vt:variant>
        <vt:i4>1048638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_Toc94610715</vt:lpwstr>
      </vt:variant>
      <vt:variant>
        <vt:i4>1114174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_Toc94610714</vt:lpwstr>
      </vt:variant>
      <vt:variant>
        <vt:i4>1441854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_Toc94610713</vt:lpwstr>
      </vt:variant>
      <vt:variant>
        <vt:i4>1507390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_Toc94610712</vt:lpwstr>
      </vt:variant>
      <vt:variant>
        <vt:i4>1310782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_Toc94610711</vt:lpwstr>
      </vt:variant>
      <vt:variant>
        <vt:i4>1376318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_Toc94610710</vt:lpwstr>
      </vt:variant>
      <vt:variant>
        <vt:i4>1835071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_Toc94610709</vt:lpwstr>
      </vt:variant>
      <vt:variant>
        <vt:i4>1900607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_Toc94610708</vt:lpwstr>
      </vt:variant>
      <vt:variant>
        <vt:i4>1179711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_Toc94610707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_Toc94610706</vt:lpwstr>
      </vt:variant>
      <vt:variant>
        <vt:i4>1048639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_Toc94610705</vt:lpwstr>
      </vt:variant>
      <vt:variant>
        <vt:i4>1114175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_Toc94610704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_Toc94610703</vt:lpwstr>
      </vt:variant>
      <vt:variant>
        <vt:i4>1507391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_Toc94610702</vt:lpwstr>
      </vt:variant>
      <vt:variant>
        <vt:i4>1310783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_Toc94610701</vt:lpwstr>
      </vt:variant>
      <vt:variant>
        <vt:i4>1376319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_Toc94610700</vt:lpwstr>
      </vt:variant>
      <vt:variant>
        <vt:i4>1900598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_Toc94610699</vt:lpwstr>
      </vt:variant>
      <vt:variant>
        <vt:i4>1835062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_Toc94610698</vt:lpwstr>
      </vt:variant>
      <vt:variant>
        <vt:i4>1245238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_Toc94610697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_Toc94610696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_Toc94610695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_Toc94610694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_Toc94610693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Upiši naziv teme rada</dc:title>
  <dc:creator>Igor Furstner</dc:creator>
  <dc:description>Šablon za izradu završnog rada</dc:description>
  <cp:lastModifiedBy>Ricsi</cp:lastModifiedBy>
  <cp:revision>24</cp:revision>
  <cp:lastPrinted>2023-02-24T15:08:00Z</cp:lastPrinted>
  <dcterms:created xsi:type="dcterms:W3CDTF">2023-12-09T09:23:00Z</dcterms:created>
  <dcterms:modified xsi:type="dcterms:W3CDTF">2023-12-09T18:26:00Z</dcterms:modified>
</cp:coreProperties>
</file>